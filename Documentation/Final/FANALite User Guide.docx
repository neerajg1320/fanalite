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87FEA" w14:textId="77777777" w:rsidR="00BC0541" w:rsidRDefault="00BC0541" w:rsidP="009917D7">
      <w:pPr>
        <w:pStyle w:val="Title"/>
      </w:pPr>
    </w:p>
    <w:p w14:paraId="165FFC3E" w14:textId="77777777" w:rsidR="009917D7" w:rsidRDefault="009917D7" w:rsidP="009917D7"/>
    <w:p w14:paraId="7B5C8DE4" w14:textId="77777777" w:rsidR="009917D7" w:rsidRDefault="009917D7" w:rsidP="009917D7"/>
    <w:p w14:paraId="28BC6CF3" w14:textId="77777777" w:rsidR="009917D7" w:rsidRDefault="009917D7" w:rsidP="009917D7"/>
    <w:p w14:paraId="5FAC6956" w14:textId="77777777" w:rsidR="009917D7" w:rsidRDefault="009917D7" w:rsidP="009917D7"/>
    <w:p w14:paraId="7451F7E2" w14:textId="77777777" w:rsidR="009917D7" w:rsidRDefault="009917D7" w:rsidP="009917D7"/>
    <w:p w14:paraId="079F8BAC" w14:textId="77777777" w:rsidR="009917D7" w:rsidRDefault="009917D7" w:rsidP="009917D7"/>
    <w:p w14:paraId="0EBDEEA0" w14:textId="77777777" w:rsidR="009917D7" w:rsidRDefault="009917D7" w:rsidP="009917D7"/>
    <w:p w14:paraId="277818E3" w14:textId="77777777" w:rsidR="009917D7" w:rsidRDefault="009917D7" w:rsidP="009917D7"/>
    <w:p w14:paraId="455F8F1C" w14:textId="77777777" w:rsidR="009917D7" w:rsidRDefault="009917D7" w:rsidP="009917D7"/>
    <w:p w14:paraId="7E020C6B" w14:textId="77777777" w:rsidR="009917D7" w:rsidRDefault="009917D7" w:rsidP="009917D7"/>
    <w:p w14:paraId="2FA3709D" w14:textId="77777777" w:rsidR="009917D7" w:rsidRDefault="009917D7" w:rsidP="009917D7"/>
    <w:p w14:paraId="2C2407BC" w14:textId="77777777" w:rsidR="009917D7" w:rsidRDefault="009917D7" w:rsidP="009917D7"/>
    <w:p w14:paraId="7D4982D2" w14:textId="77777777" w:rsidR="009917D7" w:rsidRDefault="009917D7" w:rsidP="009917D7"/>
    <w:p w14:paraId="082CB617" w14:textId="77777777" w:rsidR="009917D7" w:rsidRDefault="009917D7" w:rsidP="009917D7"/>
    <w:p w14:paraId="36525750" w14:textId="77777777" w:rsidR="009917D7" w:rsidRDefault="009917D7" w:rsidP="009917D7"/>
    <w:p w14:paraId="0FEC726E" w14:textId="77777777" w:rsidR="009917D7" w:rsidRDefault="009917D7" w:rsidP="009917D7"/>
    <w:p w14:paraId="7CEE9BAE" w14:textId="77777777" w:rsidR="009917D7" w:rsidRDefault="009917D7" w:rsidP="009917D7"/>
    <w:p w14:paraId="68D76B7A" w14:textId="77777777" w:rsidR="009917D7" w:rsidRDefault="009917D7" w:rsidP="009917D7"/>
    <w:p w14:paraId="2B431E88" w14:textId="77777777" w:rsidR="009917D7" w:rsidRDefault="009917D7" w:rsidP="009917D7"/>
    <w:p w14:paraId="48F720DF" w14:textId="77777777" w:rsidR="009917D7" w:rsidRDefault="009917D7" w:rsidP="009917D7"/>
    <w:p w14:paraId="4BB4E034" w14:textId="604D484C" w:rsidR="009917D7" w:rsidRDefault="009917D7" w:rsidP="009917D7">
      <w:pPr>
        <w:pStyle w:val="Title"/>
        <w:jc w:val="center"/>
      </w:pPr>
      <w:r>
        <w:t xml:space="preserve">FANALite </w:t>
      </w:r>
      <w:r w:rsidR="00C25F82">
        <w:t>User</w:t>
      </w:r>
      <w:r w:rsidR="00107048">
        <w:t xml:space="preserve"> Guide</w:t>
      </w:r>
    </w:p>
    <w:p w14:paraId="750A18E2" w14:textId="77777777" w:rsidR="009917D7" w:rsidRPr="009917D7" w:rsidRDefault="009917D7" w:rsidP="009917D7"/>
    <w:p w14:paraId="1F6988D2" w14:textId="77777777" w:rsidR="009917D7" w:rsidRPr="009917D7" w:rsidRDefault="009917D7" w:rsidP="009917D7">
      <w:pPr>
        <w:jc w:val="center"/>
        <w:rPr>
          <w:i/>
          <w:iCs/>
          <w:sz w:val="28"/>
          <w:szCs w:val="28"/>
        </w:rPr>
      </w:pPr>
      <w:r w:rsidRPr="009917D7">
        <w:rPr>
          <w:i/>
          <w:iCs/>
          <w:sz w:val="28"/>
          <w:szCs w:val="28"/>
        </w:rPr>
        <w:t>Author: Neeraj Gupta</w:t>
      </w:r>
    </w:p>
    <w:p w14:paraId="2EB2975D" w14:textId="6B7A0C6E" w:rsidR="009917D7" w:rsidRPr="009917D7" w:rsidRDefault="009917D7" w:rsidP="009917D7">
      <w:pPr>
        <w:jc w:val="center"/>
        <w:rPr>
          <w:i/>
          <w:iCs/>
          <w:sz w:val="28"/>
          <w:szCs w:val="28"/>
        </w:rPr>
      </w:pPr>
      <w:r w:rsidRPr="009917D7">
        <w:rPr>
          <w:i/>
          <w:iCs/>
          <w:sz w:val="28"/>
          <w:szCs w:val="28"/>
        </w:rPr>
        <w:t xml:space="preserve">Creation Date: </w:t>
      </w:r>
      <w:r w:rsidR="00C25F82">
        <w:rPr>
          <w:i/>
          <w:iCs/>
          <w:sz w:val="28"/>
          <w:szCs w:val="28"/>
        </w:rPr>
        <w:t>30</w:t>
      </w:r>
      <w:r w:rsidRPr="009917D7">
        <w:rPr>
          <w:i/>
          <w:iCs/>
          <w:sz w:val="28"/>
          <w:szCs w:val="28"/>
          <w:vertAlign w:val="superscript"/>
        </w:rPr>
        <w:t>th</w:t>
      </w:r>
      <w:r w:rsidRPr="009917D7">
        <w:rPr>
          <w:i/>
          <w:iCs/>
          <w:sz w:val="28"/>
          <w:szCs w:val="28"/>
        </w:rPr>
        <w:t xml:space="preserve"> Sep 2021</w:t>
      </w:r>
    </w:p>
    <w:p w14:paraId="146591AC" w14:textId="77777777" w:rsidR="009917D7" w:rsidRDefault="009917D7" w:rsidP="009917D7">
      <w:pPr>
        <w:jc w:val="center"/>
      </w:pPr>
    </w:p>
    <w:p w14:paraId="17922085" w14:textId="77777777" w:rsidR="00ED38A4" w:rsidRDefault="00ED38A4">
      <w:r>
        <w:br w:type="page"/>
      </w:r>
    </w:p>
    <w:p w14:paraId="5BF64829" w14:textId="77777777" w:rsidR="009917D7" w:rsidRDefault="00ED38A4" w:rsidP="00ED38A4">
      <w:pPr>
        <w:pStyle w:val="Title"/>
      </w:pPr>
      <w:r>
        <w:lastRenderedPageBreak/>
        <w:t>Revision History</w:t>
      </w:r>
    </w:p>
    <w:p w14:paraId="123B2F6E" w14:textId="77777777" w:rsidR="00ED38A4" w:rsidRDefault="00ED38A4" w:rsidP="00ED38A4"/>
    <w:tbl>
      <w:tblPr>
        <w:tblStyle w:val="TableGrid"/>
        <w:tblW w:w="9476" w:type="dxa"/>
        <w:tblLook w:val="04A0" w:firstRow="1" w:lastRow="0" w:firstColumn="1" w:lastColumn="0" w:noHBand="0" w:noVBand="1"/>
      </w:tblPr>
      <w:tblGrid>
        <w:gridCol w:w="2369"/>
        <w:gridCol w:w="2369"/>
        <w:gridCol w:w="2369"/>
        <w:gridCol w:w="2369"/>
      </w:tblGrid>
      <w:tr w:rsidR="00ED38A4" w14:paraId="0CAF3234" w14:textId="77777777" w:rsidTr="00ED38A4">
        <w:trPr>
          <w:trHeight w:val="676"/>
        </w:trPr>
        <w:tc>
          <w:tcPr>
            <w:tcW w:w="2369" w:type="dxa"/>
          </w:tcPr>
          <w:p w14:paraId="03973CF9" w14:textId="77777777" w:rsidR="00ED38A4" w:rsidRDefault="00ED38A4" w:rsidP="00D008E3">
            <w:pPr>
              <w:spacing w:before="120"/>
              <w:jc w:val="center"/>
            </w:pPr>
            <w:r>
              <w:t>Date</w:t>
            </w:r>
          </w:p>
        </w:tc>
        <w:tc>
          <w:tcPr>
            <w:tcW w:w="2369" w:type="dxa"/>
          </w:tcPr>
          <w:p w14:paraId="5C0ABDCC" w14:textId="77777777" w:rsidR="00ED38A4" w:rsidRDefault="00ED38A4" w:rsidP="00D008E3">
            <w:pPr>
              <w:spacing w:before="120"/>
              <w:jc w:val="center"/>
            </w:pPr>
            <w:r>
              <w:t>Author</w:t>
            </w:r>
          </w:p>
        </w:tc>
        <w:tc>
          <w:tcPr>
            <w:tcW w:w="2369" w:type="dxa"/>
          </w:tcPr>
          <w:p w14:paraId="232034CC" w14:textId="77777777" w:rsidR="00ED38A4" w:rsidRDefault="00ED38A4" w:rsidP="00D008E3">
            <w:pPr>
              <w:spacing w:before="120"/>
              <w:jc w:val="center"/>
            </w:pPr>
            <w:r>
              <w:t>Changes</w:t>
            </w:r>
          </w:p>
        </w:tc>
        <w:tc>
          <w:tcPr>
            <w:tcW w:w="2369" w:type="dxa"/>
          </w:tcPr>
          <w:p w14:paraId="259628FD" w14:textId="77777777" w:rsidR="00ED38A4" w:rsidRDefault="00ED38A4" w:rsidP="00D008E3">
            <w:pPr>
              <w:spacing w:before="120"/>
              <w:jc w:val="center"/>
            </w:pPr>
            <w:r>
              <w:t>Notes</w:t>
            </w:r>
          </w:p>
        </w:tc>
      </w:tr>
      <w:tr w:rsidR="00ED38A4" w14:paraId="238EF6A9" w14:textId="77777777" w:rsidTr="00ED38A4">
        <w:trPr>
          <w:trHeight w:val="638"/>
        </w:trPr>
        <w:tc>
          <w:tcPr>
            <w:tcW w:w="2369" w:type="dxa"/>
          </w:tcPr>
          <w:p w14:paraId="3825A286" w14:textId="63B107E0" w:rsidR="00ED38A4" w:rsidRDefault="00ED38A4" w:rsidP="003F4B68">
            <w:pPr>
              <w:spacing w:before="120"/>
            </w:pPr>
            <w:r>
              <w:t>2021-09-</w:t>
            </w:r>
            <w:r w:rsidR="00310F1E">
              <w:t>30</w:t>
            </w:r>
          </w:p>
        </w:tc>
        <w:tc>
          <w:tcPr>
            <w:tcW w:w="2369" w:type="dxa"/>
          </w:tcPr>
          <w:p w14:paraId="16D8B9E9" w14:textId="77777777" w:rsidR="00ED38A4" w:rsidRDefault="00ED38A4" w:rsidP="003F4B68">
            <w:pPr>
              <w:spacing w:before="120"/>
            </w:pPr>
            <w:r>
              <w:t>Neeraj Gupta</w:t>
            </w:r>
          </w:p>
        </w:tc>
        <w:tc>
          <w:tcPr>
            <w:tcW w:w="2369" w:type="dxa"/>
          </w:tcPr>
          <w:p w14:paraId="1360E136" w14:textId="77777777" w:rsidR="00ED38A4" w:rsidRDefault="00ED38A4" w:rsidP="003F4B68">
            <w:pPr>
              <w:spacing w:before="120"/>
            </w:pPr>
            <w:r>
              <w:t>Initial Document</w:t>
            </w:r>
          </w:p>
        </w:tc>
        <w:tc>
          <w:tcPr>
            <w:tcW w:w="2369" w:type="dxa"/>
          </w:tcPr>
          <w:p w14:paraId="06AC85A0" w14:textId="77777777" w:rsidR="00ED38A4" w:rsidRDefault="00ED38A4" w:rsidP="003F4B68">
            <w:pPr>
              <w:spacing w:before="120"/>
            </w:pPr>
          </w:p>
        </w:tc>
      </w:tr>
    </w:tbl>
    <w:p w14:paraId="3E997953" w14:textId="77777777" w:rsidR="00ED38A4" w:rsidRDefault="00ED38A4" w:rsidP="00ED38A4"/>
    <w:p w14:paraId="20D04D61" w14:textId="77777777" w:rsidR="00D15BBD" w:rsidRDefault="00D15BBD">
      <w:r>
        <w:br w:type="page"/>
      </w:r>
    </w:p>
    <w:p w14:paraId="72354F1D" w14:textId="77777777" w:rsidR="00D15BBD" w:rsidRDefault="00D15BBD" w:rsidP="001A64F1">
      <w:pPr>
        <w:pStyle w:val="Title"/>
        <w:jc w:val="center"/>
      </w:pPr>
      <w:r>
        <w:lastRenderedPageBreak/>
        <w:t>Introduction</w:t>
      </w:r>
    </w:p>
    <w:p w14:paraId="0228F351" w14:textId="77777777" w:rsidR="00D15BBD" w:rsidRDefault="00D15BBD" w:rsidP="00D15BBD"/>
    <w:p w14:paraId="780B0D90" w14:textId="77777777" w:rsidR="00D15BBD" w:rsidRDefault="00D15BBD" w:rsidP="00D15BBD"/>
    <w:p w14:paraId="5B1454C9" w14:textId="77777777" w:rsidR="006B5E93" w:rsidRDefault="006B5E93" w:rsidP="006B5E93">
      <w:pPr>
        <w:pStyle w:val="Heading1"/>
      </w:pPr>
      <w:r>
        <w:t>Summary</w:t>
      </w:r>
    </w:p>
    <w:p w14:paraId="36057D29" w14:textId="77777777" w:rsidR="006B5E93" w:rsidRPr="006B5E93" w:rsidRDefault="006B5E93" w:rsidP="006B5E93"/>
    <w:p w14:paraId="0B9F5514" w14:textId="77777777" w:rsidR="00D15BBD" w:rsidRDefault="00D15BBD" w:rsidP="00D15BBD">
      <w:r>
        <w:tab/>
      </w:r>
      <w:r w:rsidRPr="00D15BBD">
        <w:t xml:space="preserve">The FANALite project is the base project for the umbrella project name FANA (Financial Analytics Application). The aim </w:t>
      </w:r>
      <w:r>
        <w:t>of the Fanalite project is to start small on functionality. The main focus is on the interplay of the various applications that are required to make a solution into a product. A product that can be used by various type of users having different level of requirements. These users use different devices to interact with the system. Some of the users will use mobile, some will use their laptops or desktops</w:t>
      </w:r>
      <w:r w:rsidR="00E35525">
        <w:t xml:space="preserve"> and there will be users who will not be using any of these. For last type of users, their data will be collected from their emails, that data will be analyzed by our system, and will be consumed by the consultants of the users. For example, consider a case where our systems analyses the emails received by the user, our system will created General Ledger, Profit Loss Statement, Balance Sheet etc. </w:t>
      </w:r>
      <w:r w:rsidR="001E115B">
        <w:t>These will be consumed by the Chartered Accountant hired by the users. This is no touch scenario for the user.</w:t>
      </w:r>
    </w:p>
    <w:p w14:paraId="7A8FA92B" w14:textId="77777777" w:rsidR="001E115B" w:rsidRDefault="001E115B" w:rsidP="00D15BBD"/>
    <w:p w14:paraId="7459CCB5" w14:textId="77777777" w:rsidR="001E115B" w:rsidRPr="00D15BBD" w:rsidRDefault="001E115B" w:rsidP="00D15BBD">
      <w:r>
        <w:tab/>
        <w:t xml:space="preserve">This document captures the deployment details of the project. We will see what are the various parts of the project that need to be deployed and their destinations deployment platforms. </w:t>
      </w:r>
    </w:p>
    <w:p w14:paraId="340F1FC9" w14:textId="77777777" w:rsidR="001E115B" w:rsidRDefault="001E115B">
      <w:pPr>
        <w:rPr>
          <w:rFonts w:eastAsiaTheme="minorEastAsia"/>
          <w:color w:val="5A5A5A" w:themeColor="text1" w:themeTint="A5"/>
          <w:spacing w:val="15"/>
          <w:sz w:val="22"/>
          <w:szCs w:val="22"/>
        </w:rPr>
      </w:pPr>
      <w:r>
        <w:br w:type="page"/>
      </w:r>
    </w:p>
    <w:p w14:paraId="43432861" w14:textId="77777777" w:rsidR="00D15BBD" w:rsidRDefault="001E115B" w:rsidP="008A486B">
      <w:pPr>
        <w:pStyle w:val="Title"/>
        <w:jc w:val="center"/>
      </w:pPr>
      <w:r>
        <w:lastRenderedPageBreak/>
        <w:t>System Overview</w:t>
      </w:r>
    </w:p>
    <w:p w14:paraId="0270DA39" w14:textId="77777777" w:rsidR="001E115B" w:rsidRPr="001E115B" w:rsidRDefault="001E115B" w:rsidP="001E115B"/>
    <w:p w14:paraId="3E706D09" w14:textId="5098C03C" w:rsidR="001E115B" w:rsidRDefault="00AA33BF" w:rsidP="008F49BF">
      <w:pPr>
        <w:pStyle w:val="Heading1"/>
      </w:pPr>
      <w:r>
        <w:rPr>
          <w:noProof/>
        </w:rPr>
        <mc:AlternateContent>
          <mc:Choice Requires="wps">
            <w:drawing>
              <wp:anchor distT="0" distB="0" distL="114300" distR="114300" simplePos="0" relativeHeight="251685888" behindDoc="0" locked="0" layoutInCell="1" allowOverlap="1" wp14:anchorId="6067CD9A" wp14:editId="7490DA8C">
                <wp:simplePos x="0" y="0"/>
                <wp:positionH relativeFrom="column">
                  <wp:posOffset>4427642</wp:posOffset>
                </wp:positionH>
                <wp:positionV relativeFrom="paragraph">
                  <wp:posOffset>3234901</wp:posOffset>
                </wp:positionV>
                <wp:extent cx="440479" cy="45719"/>
                <wp:effectExtent l="25400" t="50800" r="0" b="69215"/>
                <wp:wrapNone/>
                <wp:docPr id="37" name="Straight Arrow Connector 37"/>
                <wp:cNvGraphicFramePr/>
                <a:graphic xmlns:a="http://schemas.openxmlformats.org/drawingml/2006/main">
                  <a:graphicData uri="http://schemas.microsoft.com/office/word/2010/wordprocessingShape">
                    <wps:wsp>
                      <wps:cNvCnPr/>
                      <wps:spPr>
                        <a:xfrm flipH="1">
                          <a:off x="0" y="0"/>
                          <a:ext cx="440479"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68B886" id="_x0000_t32" coordsize="21600,21600" o:spt="32" o:oned="t" path="m,l21600,21600e" filled="f">
                <v:path arrowok="t" fillok="f" o:connecttype="none"/>
                <o:lock v:ext="edit" shapetype="t"/>
              </v:shapetype>
              <v:shape id="Straight Arrow Connector 37" o:spid="_x0000_s1026" type="#_x0000_t32" style="position:absolute;margin-left:348.65pt;margin-top:254.7pt;width:34.7pt;height:3.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&#13;&#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C58C78F" wp14:editId="741D1CE0">
                <wp:simplePos x="0" y="0"/>
                <wp:positionH relativeFrom="column">
                  <wp:posOffset>2775532</wp:posOffset>
                </wp:positionH>
                <wp:positionV relativeFrom="paragraph">
                  <wp:posOffset>3201882</wp:posOffset>
                </wp:positionV>
                <wp:extent cx="721201" cy="45719"/>
                <wp:effectExtent l="12700" t="63500" r="53975" b="69215"/>
                <wp:wrapNone/>
                <wp:docPr id="36" name="Straight Arrow Connector 36"/>
                <wp:cNvGraphicFramePr/>
                <a:graphic xmlns:a="http://schemas.openxmlformats.org/drawingml/2006/main">
                  <a:graphicData uri="http://schemas.microsoft.com/office/word/2010/wordprocessingShape">
                    <wps:wsp>
                      <wps:cNvCnPr/>
                      <wps:spPr>
                        <a:xfrm flipH="1" flipV="1">
                          <a:off x="0" y="0"/>
                          <a:ext cx="721201"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187F8" id="Straight Arrow Connector 36" o:spid="_x0000_s1026" type="#_x0000_t32" style="position:absolute;margin-left:218.55pt;margin-top:252.1pt;width:56.8pt;height:3.6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" strokecolor="#4472c4 [3204]" strokeweight=".5pt">
                <v:stroke startarrow="block" endarrow="block" joinstyle="miter"/>
              </v:shape>
            </w:pict>
          </mc:Fallback>
        </mc:AlternateContent>
      </w:r>
      <w:r>
        <w:rPr>
          <w:noProof/>
        </w:rPr>
        <mc:AlternateContent>
          <mc:Choice Requires="wpg">
            <w:drawing>
              <wp:anchor distT="0" distB="0" distL="114300" distR="114300" simplePos="0" relativeHeight="251656192" behindDoc="0" locked="0" layoutInCell="1" allowOverlap="1" wp14:anchorId="25AADFD2" wp14:editId="1BE9AC7F">
                <wp:simplePos x="0" y="0"/>
                <wp:positionH relativeFrom="column">
                  <wp:posOffset>4825697</wp:posOffset>
                </wp:positionH>
                <wp:positionV relativeFrom="paragraph">
                  <wp:posOffset>2960582</wp:posOffset>
                </wp:positionV>
                <wp:extent cx="930932" cy="601133"/>
                <wp:effectExtent l="0" t="0" r="8890" b="0"/>
                <wp:wrapNone/>
                <wp:docPr id="6" name="Group 6"/>
                <wp:cNvGraphicFramePr/>
                <a:graphic xmlns:a="http://schemas.openxmlformats.org/drawingml/2006/main">
                  <a:graphicData uri="http://schemas.microsoft.com/office/word/2010/wordprocessingGroup">
                    <wpg:wgp>
                      <wpg:cNvGrpSpPr/>
                      <wpg:grpSpPr>
                        <a:xfrm>
                          <a:off x="0" y="0"/>
                          <a:ext cx="930932" cy="601133"/>
                          <a:chOff x="0" y="0"/>
                          <a:chExt cx="982134" cy="558799"/>
                        </a:xfrm>
                      </wpg:grpSpPr>
                      <wps:wsp>
                        <wps:cNvPr id="3" name="Rounded Rectangle 3"/>
                        <wps:cNvSpPr/>
                        <wps:spPr>
                          <a:xfrm>
                            <a:off x="0" y="0"/>
                            <a:ext cx="982134" cy="4483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42334" y="0"/>
                            <a:ext cx="889000" cy="558799"/>
                          </a:xfrm>
                          <a:prstGeom prst="rect">
                            <a:avLst/>
                          </a:prstGeom>
                          <a:noFill/>
                          <a:ln w="6350">
                            <a:noFill/>
                          </a:ln>
                        </wps:spPr>
                        <wps:txbx>
                          <w:txbxContent>
                            <w:p w14:paraId="6DC29D06" w14:textId="77777777" w:rsidR="00626A84" w:rsidRPr="0097400D" w:rsidRDefault="001B023E" w:rsidP="00626A84">
                              <w:pPr>
                                <w:jc w:val="center"/>
                                <w:rPr>
                                  <w:lang w:val="en-US"/>
                                </w:rPr>
                              </w:pPr>
                              <w:r>
                                <w:rPr>
                                  <w:lang w:val="en-US"/>
                                </w:rPr>
                                <w:t>Mongo Atlas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AADFD2" id="Group 6" o:spid="_x0000_s1026" style="position:absolute;margin-left:380pt;margin-top:233.1pt;width:73.3pt;height:47.35pt;z-index:251656192;mso-width-relative:margin;mso-height-relative:margin" coordsize="9821,55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">
                <v:roundrect id="Rounded Rectangle 3" o:spid="_x0000_s1027" style="position:absolute;width:9821;height:448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" filled="f" strokecolor="#1f3763 [1604]" strokeweight="1pt">
                  <v:stroke joinstyle="miter"/>
                </v:roundrect>
                <v:shapetype id="_x0000_t202" coordsize="21600,21600" o:spt="202" path="m,l,21600r21600,l21600,xe">
                  <v:stroke joinstyle="miter"/>
                  <v:path gradientshapeok="t" o:connecttype="rect"/>
                </v:shapetype>
                <v:shape id="Text Box 4" o:spid="_x0000_s1028" type="#_x0000_t202" style="position:absolute;left:423;width:8890;height:5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6DC29D06" w14:textId="77777777" w:rsidR="00626A84" w:rsidRPr="0097400D" w:rsidRDefault="001B023E" w:rsidP="00626A84">
                        <w:pPr>
                          <w:jc w:val="center"/>
                          <w:rPr>
                            <w:lang w:val="en-US"/>
                          </w:rPr>
                        </w:pPr>
                        <w:r>
                          <w:rPr>
                            <w:lang w:val="en-US"/>
                          </w:rPr>
                          <w:t>Mongo Atlas</w:t>
                        </w:r>
                      </w:p>
                    </w:txbxContent>
                  </v:textbox>
                </v:shape>
              </v:group>
            </w:pict>
          </mc:Fallback>
        </mc:AlternateContent>
      </w:r>
      <w:r>
        <w:rPr>
          <w:noProof/>
        </w:rPr>
        <mc:AlternateContent>
          <mc:Choice Requires="wpg">
            <w:drawing>
              <wp:anchor distT="0" distB="0" distL="114300" distR="114300" simplePos="0" relativeHeight="251672576" behindDoc="0" locked="0" layoutInCell="1" allowOverlap="1" wp14:anchorId="25946DA9" wp14:editId="6E8B45FF">
                <wp:simplePos x="0" y="0"/>
                <wp:positionH relativeFrom="column">
                  <wp:posOffset>3493891</wp:posOffset>
                </wp:positionH>
                <wp:positionV relativeFrom="paragraph">
                  <wp:posOffset>2959312</wp:posOffset>
                </wp:positionV>
                <wp:extent cx="930932" cy="601133"/>
                <wp:effectExtent l="0" t="0" r="8890" b="0"/>
                <wp:wrapNone/>
                <wp:docPr id="28" name="Group 28"/>
                <wp:cNvGraphicFramePr/>
                <a:graphic xmlns:a="http://schemas.openxmlformats.org/drawingml/2006/main">
                  <a:graphicData uri="http://schemas.microsoft.com/office/word/2010/wordprocessingGroup">
                    <wpg:wgp>
                      <wpg:cNvGrpSpPr/>
                      <wpg:grpSpPr>
                        <a:xfrm>
                          <a:off x="0" y="0"/>
                          <a:ext cx="930932" cy="601133"/>
                          <a:chOff x="0" y="0"/>
                          <a:chExt cx="982134" cy="558799"/>
                        </a:xfrm>
                      </wpg:grpSpPr>
                      <wps:wsp>
                        <wps:cNvPr id="29" name="Rounded Rectangle 29"/>
                        <wps:cNvSpPr/>
                        <wps:spPr>
                          <a:xfrm>
                            <a:off x="0" y="0"/>
                            <a:ext cx="982134" cy="4483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42334" y="0"/>
                            <a:ext cx="889000" cy="558799"/>
                          </a:xfrm>
                          <a:prstGeom prst="rect">
                            <a:avLst/>
                          </a:prstGeom>
                          <a:noFill/>
                          <a:ln w="6350">
                            <a:noFill/>
                          </a:ln>
                        </wps:spPr>
                        <wps:txbx>
                          <w:txbxContent>
                            <w:p w14:paraId="79E923A0" w14:textId="77777777" w:rsidR="00B54761" w:rsidRPr="0097400D" w:rsidRDefault="00B54761" w:rsidP="00B54761">
                              <w:pPr>
                                <w:jc w:val="center"/>
                                <w:rPr>
                                  <w:lang w:val="en-US"/>
                                </w:rPr>
                              </w:pPr>
                              <w:r>
                                <w:rPr>
                                  <w:lang w:val="en-US"/>
                                </w:rPr>
                                <w:t>Node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946DA9" id="Group 28" o:spid="_x0000_s1029" style="position:absolute;margin-left:275.1pt;margin-top:233pt;width:73.3pt;height:47.35pt;z-index:251672576;mso-width-relative:margin;mso-height-relative:margin" coordsize="9821,55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">
                <v:roundrect id="Rounded Rectangle 29" o:spid="_x0000_s1030" style="position:absolute;width:9821;height:448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" filled="f" strokecolor="#1f3763 [1604]" strokeweight="1pt">
                  <v:stroke joinstyle="miter"/>
                </v:roundrect>
                <v:shape id="Text Box 30" o:spid="_x0000_s1031" type="#_x0000_t202" style="position:absolute;left:423;width:8890;height:5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9E923A0" w14:textId="77777777" w:rsidR="00B54761" w:rsidRPr="0097400D" w:rsidRDefault="00B54761" w:rsidP="00B54761">
                        <w:pPr>
                          <w:jc w:val="center"/>
                          <w:rPr>
                            <w:lang w:val="en-US"/>
                          </w:rPr>
                        </w:pPr>
                        <w:r>
                          <w:rPr>
                            <w:lang w:val="en-US"/>
                          </w:rPr>
                          <w:t>Node Server</w:t>
                        </w:r>
                      </w:p>
                    </w:txbxContent>
                  </v:textbox>
                </v:shape>
              </v:group>
            </w:pict>
          </mc:Fallback>
        </mc:AlternateContent>
      </w:r>
      <w:r>
        <w:rPr>
          <w:noProof/>
        </w:rPr>
        <mc:AlternateContent>
          <mc:Choice Requires="wps">
            <w:drawing>
              <wp:anchor distT="0" distB="0" distL="114300" distR="114300" simplePos="0" relativeHeight="251681792" behindDoc="0" locked="0" layoutInCell="1" allowOverlap="1" wp14:anchorId="06215CF9" wp14:editId="70093AE0">
                <wp:simplePos x="0" y="0"/>
                <wp:positionH relativeFrom="column">
                  <wp:posOffset>2328333</wp:posOffset>
                </wp:positionH>
                <wp:positionV relativeFrom="paragraph">
                  <wp:posOffset>2309283</wp:posOffset>
                </wp:positionV>
                <wp:extent cx="211667" cy="491490"/>
                <wp:effectExtent l="25400" t="25400" r="42545" b="41910"/>
                <wp:wrapNone/>
                <wp:docPr id="35" name="Straight Arrow Connector 35"/>
                <wp:cNvGraphicFramePr/>
                <a:graphic xmlns:a="http://schemas.openxmlformats.org/drawingml/2006/main">
                  <a:graphicData uri="http://schemas.microsoft.com/office/word/2010/wordprocessingShape">
                    <wps:wsp>
                      <wps:cNvCnPr/>
                      <wps:spPr>
                        <a:xfrm flipH="1">
                          <a:off x="0" y="0"/>
                          <a:ext cx="211667" cy="49149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66F48" id="Straight Arrow Connector 35" o:spid="_x0000_s1026" type="#_x0000_t32" style="position:absolute;margin-left:183.35pt;margin-top:181.85pt;width:16.65pt;height:38.7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" strokecolor="#4472c4 [3204]" strokeweight=".5pt">
                <v:stroke startarrow="block" endarrow="block" joinstyle="miter"/>
              </v:shape>
            </w:pict>
          </mc:Fallback>
        </mc:AlternateContent>
      </w:r>
      <w:r w:rsidR="00E023A7">
        <w:rPr>
          <w:noProof/>
        </w:rPr>
        <mc:AlternateContent>
          <mc:Choice Requires="wps">
            <w:drawing>
              <wp:anchor distT="0" distB="0" distL="114300" distR="114300" simplePos="0" relativeHeight="251653120" behindDoc="0" locked="0" layoutInCell="1" allowOverlap="1" wp14:anchorId="18B44C56" wp14:editId="2D248B4D">
                <wp:simplePos x="0" y="0"/>
                <wp:positionH relativeFrom="column">
                  <wp:posOffset>1622637</wp:posOffset>
                </wp:positionH>
                <wp:positionV relativeFrom="paragraph">
                  <wp:posOffset>2823422</wp:posOffset>
                </wp:positionV>
                <wp:extent cx="1181100" cy="787400"/>
                <wp:effectExtent l="12700" t="0" r="25400" b="25400"/>
                <wp:wrapNone/>
                <wp:docPr id="2" name="Cloud 2"/>
                <wp:cNvGraphicFramePr/>
                <a:graphic xmlns:a="http://schemas.openxmlformats.org/drawingml/2006/main">
                  <a:graphicData uri="http://schemas.microsoft.com/office/word/2010/wordprocessingShape">
                    <wps:wsp>
                      <wps:cNvSpPr/>
                      <wps:spPr>
                        <a:xfrm>
                          <a:off x="0" y="0"/>
                          <a:ext cx="1181100" cy="787400"/>
                        </a:xfrm>
                        <a:prstGeom prst="clou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4F909" id="Cloud 2" o:spid="_x0000_s1026" style="position:absolute;margin-left:127.75pt;margin-top:222.3pt;width:93pt;height:6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1f3763 [1604]" strokeweight="1pt">
                <v:stroke joinstyle="miter"/>
                <v:path arrowok="t" o:connecttype="custom" o:connectlocs="128308,477124;59055,462598;189413,636099;159120,643043;450513,712488;432250,680773;788138,633401;780838,668196;933096,418379;1021980,548446;1142769,279855;1103180,328630;1047789,98899;1049867,121938;795001,72033;815287,42651;605341,86031;615156,60695;382764,94634;418306,119204;112833,287784;106627,261920" o:connectangles="0,0,0,0,0,0,0,0,0,0,0,0,0,0,0,0,0,0,0,0,0,0"/>
              </v:shape>
            </w:pict>
          </mc:Fallback>
        </mc:AlternateContent>
      </w:r>
      <w:r w:rsidR="00B54761">
        <w:rPr>
          <w:noProof/>
        </w:rPr>
        <mc:AlternateContent>
          <mc:Choice Requires="wpg">
            <w:drawing>
              <wp:anchor distT="0" distB="0" distL="114300" distR="114300" simplePos="0" relativeHeight="251670528" behindDoc="0" locked="0" layoutInCell="1" allowOverlap="1" wp14:anchorId="4848F619" wp14:editId="6E00E069">
                <wp:simplePos x="0" y="0"/>
                <wp:positionH relativeFrom="column">
                  <wp:posOffset>2188953</wp:posOffset>
                </wp:positionH>
                <wp:positionV relativeFrom="paragraph">
                  <wp:posOffset>1824960</wp:posOffset>
                </wp:positionV>
                <wp:extent cx="930932" cy="482273"/>
                <wp:effectExtent l="0" t="0" r="8890" b="13335"/>
                <wp:wrapNone/>
                <wp:docPr id="25" name="Group 25"/>
                <wp:cNvGraphicFramePr/>
                <a:graphic xmlns:a="http://schemas.openxmlformats.org/drawingml/2006/main">
                  <a:graphicData uri="http://schemas.microsoft.com/office/word/2010/wordprocessingGroup">
                    <wpg:wgp>
                      <wpg:cNvGrpSpPr/>
                      <wpg:grpSpPr>
                        <a:xfrm>
                          <a:off x="0" y="0"/>
                          <a:ext cx="930932" cy="482273"/>
                          <a:chOff x="0" y="0"/>
                          <a:chExt cx="982134" cy="448310"/>
                        </a:xfrm>
                      </wpg:grpSpPr>
                      <wps:wsp>
                        <wps:cNvPr id="26" name="Rounded Rectangle 26"/>
                        <wps:cNvSpPr/>
                        <wps:spPr>
                          <a:xfrm>
                            <a:off x="0" y="0"/>
                            <a:ext cx="982134" cy="4483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42333" y="70789"/>
                            <a:ext cx="889000" cy="314862"/>
                          </a:xfrm>
                          <a:prstGeom prst="rect">
                            <a:avLst/>
                          </a:prstGeom>
                          <a:noFill/>
                          <a:ln w="6350">
                            <a:noFill/>
                          </a:ln>
                        </wps:spPr>
                        <wps:txbx>
                          <w:txbxContent>
                            <w:p w14:paraId="7429F8A8" w14:textId="77777777" w:rsidR="001B023E" w:rsidRPr="0097400D" w:rsidRDefault="001B023E" w:rsidP="001B023E">
                              <w:pPr>
                                <w:jc w:val="center"/>
                                <w:rPr>
                                  <w:lang w:val="en-US"/>
                                </w:rPr>
                              </w:pPr>
                              <w:r>
                                <w:rPr>
                                  <w:lang w:val="en-US"/>
                                </w:rPr>
                                <w:t>Firebase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48F619" id="Group 25" o:spid="_x0000_s1032" style="position:absolute;margin-left:172.35pt;margin-top:143.7pt;width:73.3pt;height:37.95pt;z-index:251670528;mso-width-relative:margin;mso-height-relative:margin" coordsize="9821,44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">
                <v:roundrect id="Rounded Rectangle 26" o:spid="_x0000_s1033" style="position:absolute;width:9821;height:448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" filled="f" strokecolor="#1f3763 [1604]" strokeweight="1pt">
                  <v:stroke joinstyle="miter"/>
                </v:roundrect>
                <v:shape id="Text Box 27" o:spid="_x0000_s1034" type="#_x0000_t202" style="position:absolute;left:423;top:707;width:8890;height:31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7429F8A8" w14:textId="77777777" w:rsidR="001B023E" w:rsidRPr="0097400D" w:rsidRDefault="001B023E" w:rsidP="001B023E">
                        <w:pPr>
                          <w:jc w:val="center"/>
                          <w:rPr>
                            <w:lang w:val="en-US"/>
                          </w:rPr>
                        </w:pPr>
                        <w:r>
                          <w:rPr>
                            <w:lang w:val="en-US"/>
                          </w:rPr>
                          <w:t>Firebase</w:t>
                        </w:r>
                      </w:p>
                    </w:txbxContent>
                  </v:textbox>
                </v:shape>
              </v:group>
            </w:pict>
          </mc:Fallback>
        </mc:AlternateContent>
      </w:r>
      <w:r w:rsidR="008F49BF">
        <w:t>Summary</w:t>
      </w:r>
    </w:p>
    <w:p w14:paraId="7A13D22D" w14:textId="77777777" w:rsidR="008F49BF" w:rsidRDefault="00505363" w:rsidP="008F49BF">
      <w:r>
        <w:tab/>
        <w:t xml:space="preserve">This section describes the components of the system which are required for a fully functional system. </w:t>
      </w:r>
    </w:p>
    <w:p w14:paraId="65730C5F" w14:textId="5D0EEFD6" w:rsidR="00505363" w:rsidRDefault="00AD3E5B" w:rsidP="008F49BF">
      <w:r>
        <w:tab/>
      </w:r>
    </w:p>
    <w:p w14:paraId="09AE7474" w14:textId="77777777" w:rsidR="00151029" w:rsidRDefault="00151029" w:rsidP="008F49BF"/>
    <w:p w14:paraId="04B634C0" w14:textId="77777777" w:rsidR="00151029" w:rsidRDefault="00151029" w:rsidP="00151029">
      <w:pPr>
        <w:pStyle w:val="Heading1"/>
      </w:pPr>
      <w:r>
        <w:t>Description</w:t>
      </w:r>
    </w:p>
    <w:p w14:paraId="5D125C7A" w14:textId="77777777" w:rsidR="00151029" w:rsidRDefault="00151029" w:rsidP="00151029"/>
    <w:p w14:paraId="24728D0A" w14:textId="24203A06" w:rsidR="00B2104E" w:rsidRDefault="00B2104E" w:rsidP="00151029"/>
    <w:p w14:paraId="59996E81" w14:textId="61CFA8EC" w:rsidR="00B2104E" w:rsidRDefault="00B2104E" w:rsidP="00151029"/>
    <w:p w14:paraId="6E313BB4" w14:textId="5A9B8024" w:rsidR="00B2104E" w:rsidRDefault="00B2104E" w:rsidP="00151029"/>
    <w:p w14:paraId="71CC575B" w14:textId="6E8E7C4E" w:rsidR="00B2104E" w:rsidRDefault="006F7E15" w:rsidP="00151029">
      <w:r>
        <w:rPr>
          <w:noProof/>
        </w:rPr>
        <mc:AlternateContent>
          <mc:Choice Requires="wpg">
            <w:drawing>
              <wp:anchor distT="0" distB="0" distL="114300" distR="114300" simplePos="0" relativeHeight="251658240" behindDoc="0" locked="0" layoutInCell="1" allowOverlap="1" wp14:anchorId="1143DB2D" wp14:editId="32AE1B60">
                <wp:simplePos x="0" y="0"/>
                <wp:positionH relativeFrom="column">
                  <wp:posOffset>-267564</wp:posOffset>
                </wp:positionH>
                <wp:positionV relativeFrom="paragraph">
                  <wp:posOffset>147955</wp:posOffset>
                </wp:positionV>
                <wp:extent cx="982134" cy="448310"/>
                <wp:effectExtent l="0" t="0" r="8890" b="8890"/>
                <wp:wrapNone/>
                <wp:docPr id="7" name="Group 7"/>
                <wp:cNvGraphicFramePr/>
                <a:graphic xmlns:a="http://schemas.openxmlformats.org/drawingml/2006/main">
                  <a:graphicData uri="http://schemas.microsoft.com/office/word/2010/wordprocessingGroup">
                    <wpg:wgp>
                      <wpg:cNvGrpSpPr/>
                      <wpg:grpSpPr>
                        <a:xfrm>
                          <a:off x="0" y="0"/>
                          <a:ext cx="982134" cy="448310"/>
                          <a:chOff x="0" y="0"/>
                          <a:chExt cx="982134" cy="448310"/>
                        </a:xfrm>
                        <a:solidFill>
                          <a:schemeClr val="accent1">
                            <a:lumMod val="20000"/>
                            <a:lumOff val="80000"/>
                          </a:schemeClr>
                        </a:solidFill>
                      </wpg:grpSpPr>
                      <wps:wsp>
                        <wps:cNvPr id="8" name="Rounded Rectangle 8"/>
                        <wps:cNvSpPr/>
                        <wps:spPr>
                          <a:xfrm>
                            <a:off x="0" y="0"/>
                            <a:ext cx="982134" cy="448310"/>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42334" y="59267"/>
                            <a:ext cx="889000" cy="346710"/>
                          </a:xfrm>
                          <a:prstGeom prst="rect">
                            <a:avLst/>
                          </a:prstGeom>
                          <a:grpFill/>
                          <a:ln w="6350">
                            <a:noFill/>
                          </a:ln>
                        </wps:spPr>
                        <wps:txbx>
                          <w:txbxContent>
                            <w:p w14:paraId="5B1B4710" w14:textId="77777777" w:rsidR="006A3929" w:rsidRDefault="006A3929" w:rsidP="00626A84">
                              <w:pPr>
                                <w:jc w:val="center"/>
                                <w:rPr>
                                  <w:lang w:val="en-US"/>
                                </w:rPr>
                              </w:pPr>
                              <w:r>
                                <w:rPr>
                                  <w:lang w:val="en-US"/>
                                </w:rPr>
                                <w:t>Mobile</w:t>
                              </w:r>
                            </w:p>
                            <w:p w14:paraId="40821C8F" w14:textId="77777777" w:rsidR="006A3929" w:rsidRPr="0097400D" w:rsidRDefault="006A3929" w:rsidP="00626A84">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43DB2D" id="Group 7" o:spid="_x0000_s1035" style="position:absolute;margin-left:-21.05pt;margin-top:11.65pt;width:77.35pt;height:35.3pt;z-index:251658240" coordsize="9821,44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">
                <v:roundrect id="Rounded Rectangle 8" o:spid="_x0000_s1036" style="position:absolute;width:9821;height:448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" filled="f" strokecolor="#1f3763 [1604]" strokeweight="1pt">
                  <v:stroke joinstyle="miter"/>
                </v:roundrect>
                <v:shape id="Text Box 9" o:spid="_x0000_s1037" type="#_x0000_t202" style="position:absolute;left:423;top:592;width:889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5B1B4710" w14:textId="77777777" w:rsidR="006A3929" w:rsidRDefault="006A3929" w:rsidP="00626A84">
                        <w:pPr>
                          <w:jc w:val="center"/>
                          <w:rPr>
                            <w:lang w:val="en-US"/>
                          </w:rPr>
                        </w:pPr>
                        <w:r>
                          <w:rPr>
                            <w:lang w:val="en-US"/>
                          </w:rPr>
                          <w:t>Mobile</w:t>
                        </w:r>
                      </w:p>
                      <w:p w14:paraId="40821C8F" w14:textId="77777777" w:rsidR="006A3929" w:rsidRPr="0097400D" w:rsidRDefault="006A3929" w:rsidP="00626A84">
                        <w:pPr>
                          <w:jc w:val="center"/>
                          <w:rPr>
                            <w:lang w:val="en-US"/>
                          </w:rPr>
                        </w:pPr>
                      </w:p>
                    </w:txbxContent>
                  </v:textbox>
                </v:shape>
              </v:group>
            </w:pict>
          </mc:Fallback>
        </mc:AlternateContent>
      </w:r>
    </w:p>
    <w:p w14:paraId="47403EB6" w14:textId="07268741" w:rsidR="00B2104E" w:rsidRDefault="00B2104E" w:rsidP="00151029"/>
    <w:p w14:paraId="06B2A151" w14:textId="5898CD03" w:rsidR="00B2104E" w:rsidRDefault="006F7E15" w:rsidP="00151029">
      <w:r>
        <w:rPr>
          <w:noProof/>
        </w:rPr>
        <mc:AlternateContent>
          <mc:Choice Requires="wps">
            <w:drawing>
              <wp:anchor distT="0" distB="0" distL="114300" distR="114300" simplePos="0" relativeHeight="251673600" behindDoc="0" locked="0" layoutInCell="1" allowOverlap="1" wp14:anchorId="13FB726B" wp14:editId="5C5CF5D5">
                <wp:simplePos x="0" y="0"/>
                <wp:positionH relativeFrom="column">
                  <wp:posOffset>753533</wp:posOffset>
                </wp:positionH>
                <wp:positionV relativeFrom="paragraph">
                  <wp:posOffset>45931</wp:posOffset>
                </wp:positionV>
                <wp:extent cx="1016212" cy="347133"/>
                <wp:effectExtent l="25400" t="38100" r="38100" b="46990"/>
                <wp:wrapNone/>
                <wp:docPr id="31" name="Straight Arrow Connector 31"/>
                <wp:cNvGraphicFramePr/>
                <a:graphic xmlns:a="http://schemas.openxmlformats.org/drawingml/2006/main">
                  <a:graphicData uri="http://schemas.microsoft.com/office/word/2010/wordprocessingShape">
                    <wps:wsp>
                      <wps:cNvCnPr/>
                      <wps:spPr>
                        <a:xfrm flipH="1" flipV="1">
                          <a:off x="0" y="0"/>
                          <a:ext cx="1016212" cy="34713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943E3" id="Straight Arrow Connector 31" o:spid="_x0000_s1026" type="#_x0000_t32" style="position:absolute;margin-left:59.35pt;margin-top:3.6pt;width:80pt;height:27.3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" strokecolor="#4472c4 [3204]" strokeweight=".5pt">
                <v:stroke startarrow="block" endarrow="block" joinstyle="miter"/>
              </v:shape>
            </w:pict>
          </mc:Fallback>
        </mc:AlternateContent>
      </w:r>
    </w:p>
    <w:p w14:paraId="0DE341B3" w14:textId="7E2B0E38" w:rsidR="00B2104E" w:rsidRDefault="00B2104E" w:rsidP="00151029"/>
    <w:p w14:paraId="625C1604" w14:textId="01FA505F" w:rsidR="00B2104E" w:rsidRDefault="00B2104E" w:rsidP="00151029"/>
    <w:p w14:paraId="01C574D1" w14:textId="6D6ED726" w:rsidR="00B2104E" w:rsidRDefault="006F7E15" w:rsidP="00151029">
      <w:r>
        <w:rPr>
          <w:noProof/>
        </w:rPr>
        <mc:AlternateContent>
          <mc:Choice Requires="wps">
            <w:drawing>
              <wp:anchor distT="0" distB="0" distL="114300" distR="114300" simplePos="0" relativeHeight="251675648" behindDoc="0" locked="0" layoutInCell="1" allowOverlap="1" wp14:anchorId="62474B15" wp14:editId="754FE2EA">
                <wp:simplePos x="0" y="0"/>
                <wp:positionH relativeFrom="column">
                  <wp:posOffset>668443</wp:posOffset>
                </wp:positionH>
                <wp:positionV relativeFrom="paragraph">
                  <wp:posOffset>87206</wp:posOffset>
                </wp:positionV>
                <wp:extent cx="999914" cy="270479"/>
                <wp:effectExtent l="25400" t="38100" r="3810" b="47625"/>
                <wp:wrapNone/>
                <wp:docPr id="32" name="Straight Arrow Connector 32"/>
                <wp:cNvGraphicFramePr/>
                <a:graphic xmlns:a="http://schemas.openxmlformats.org/drawingml/2006/main">
                  <a:graphicData uri="http://schemas.microsoft.com/office/word/2010/wordprocessingShape">
                    <wps:wsp>
                      <wps:cNvCnPr/>
                      <wps:spPr>
                        <a:xfrm flipH="1">
                          <a:off x="0" y="0"/>
                          <a:ext cx="999914" cy="27047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15C01" id="Straight Arrow Connector 32" o:spid="_x0000_s1026" type="#_x0000_t32" style="position:absolute;margin-left:52.65pt;margin-top:6.85pt;width:78.75pt;height:21.3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" strokecolor="#4472c4 [3204]" strokeweight=".5pt">
                <v:stroke startarrow="block" endarrow="block" joinstyle="miter"/>
              </v:shape>
            </w:pict>
          </mc:Fallback>
        </mc:AlternateContent>
      </w:r>
      <w:r>
        <w:rPr>
          <w:noProof/>
        </w:rPr>
        <mc:AlternateContent>
          <mc:Choice Requires="wpg">
            <w:drawing>
              <wp:anchor distT="0" distB="0" distL="114300" distR="114300" simplePos="0" relativeHeight="251660288" behindDoc="0" locked="0" layoutInCell="1" allowOverlap="1" wp14:anchorId="5F0F9ACC" wp14:editId="14C1127D">
                <wp:simplePos x="0" y="0"/>
                <wp:positionH relativeFrom="column">
                  <wp:posOffset>-310515</wp:posOffset>
                </wp:positionH>
                <wp:positionV relativeFrom="paragraph">
                  <wp:posOffset>130387</wp:posOffset>
                </wp:positionV>
                <wp:extent cx="981710" cy="448310"/>
                <wp:effectExtent l="0" t="0" r="8890" b="8890"/>
                <wp:wrapNone/>
                <wp:docPr id="10" name="Group 10"/>
                <wp:cNvGraphicFramePr/>
                <a:graphic xmlns:a="http://schemas.openxmlformats.org/drawingml/2006/main">
                  <a:graphicData uri="http://schemas.microsoft.com/office/word/2010/wordprocessingGroup">
                    <wpg:wgp>
                      <wpg:cNvGrpSpPr/>
                      <wpg:grpSpPr>
                        <a:xfrm>
                          <a:off x="0" y="0"/>
                          <a:ext cx="981710" cy="448310"/>
                          <a:chOff x="0" y="0"/>
                          <a:chExt cx="982134" cy="448310"/>
                        </a:xfrm>
                        <a:solidFill>
                          <a:schemeClr val="accent1">
                            <a:lumMod val="20000"/>
                            <a:lumOff val="80000"/>
                          </a:schemeClr>
                        </a:solidFill>
                      </wpg:grpSpPr>
                      <wps:wsp>
                        <wps:cNvPr id="11" name="Rounded Rectangle 11"/>
                        <wps:cNvSpPr/>
                        <wps:spPr>
                          <a:xfrm>
                            <a:off x="0" y="0"/>
                            <a:ext cx="982134" cy="448310"/>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42334" y="59267"/>
                            <a:ext cx="889000" cy="346710"/>
                          </a:xfrm>
                          <a:prstGeom prst="rect">
                            <a:avLst/>
                          </a:prstGeom>
                          <a:grpFill/>
                          <a:ln w="6350">
                            <a:noFill/>
                          </a:ln>
                        </wps:spPr>
                        <wps:txbx>
                          <w:txbxContent>
                            <w:p w14:paraId="272210DE" w14:textId="77777777" w:rsidR="006A3929" w:rsidRPr="0097400D" w:rsidRDefault="006A3929" w:rsidP="00626A84">
                              <w:pPr>
                                <w:jc w:val="center"/>
                                <w:rPr>
                                  <w:lang w:val="en-US"/>
                                </w:rPr>
                              </w:pPr>
                              <w:r>
                                <w:rPr>
                                  <w:lang w:val="en-US"/>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0F9ACC" id="Group 10" o:spid="_x0000_s1038" style="position:absolute;margin-left:-24.45pt;margin-top:10.25pt;width:77.3pt;height:35.3pt;z-index:251660288" coordsize="9821,44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">
                <v:roundrect id="Rounded Rectangle 11" o:spid="_x0000_s1039" style="position:absolute;width:9821;height:448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" filled="f" strokecolor="#1f3763 [1604]" strokeweight="1pt">
                  <v:stroke joinstyle="miter"/>
                </v:roundrect>
                <v:shape id="Text Box 12" o:spid="_x0000_s1040" type="#_x0000_t202" style="position:absolute;left:423;top:592;width:889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272210DE" w14:textId="77777777" w:rsidR="006A3929" w:rsidRPr="0097400D" w:rsidRDefault="006A3929" w:rsidP="00626A84">
                        <w:pPr>
                          <w:jc w:val="center"/>
                          <w:rPr>
                            <w:lang w:val="en-US"/>
                          </w:rPr>
                        </w:pPr>
                        <w:r>
                          <w:rPr>
                            <w:lang w:val="en-US"/>
                          </w:rPr>
                          <w:t>Browser</w:t>
                        </w:r>
                      </w:p>
                    </w:txbxContent>
                  </v:textbox>
                </v:shape>
              </v:group>
            </w:pict>
          </mc:Fallback>
        </mc:AlternateContent>
      </w:r>
    </w:p>
    <w:p w14:paraId="0F1F35D8" w14:textId="4D09346D" w:rsidR="00B2104E" w:rsidRDefault="00B2104E" w:rsidP="00151029"/>
    <w:p w14:paraId="3B6150A0" w14:textId="11271E98" w:rsidR="00B2104E" w:rsidRDefault="006F7E15" w:rsidP="00151029">
      <w:r>
        <w:rPr>
          <w:noProof/>
        </w:rPr>
        <mc:AlternateContent>
          <mc:Choice Requires="wps">
            <w:drawing>
              <wp:anchor distT="0" distB="0" distL="114300" distR="114300" simplePos="0" relativeHeight="251677696" behindDoc="0" locked="0" layoutInCell="1" allowOverlap="1" wp14:anchorId="0CA0377E" wp14:editId="4DEEF30A">
                <wp:simplePos x="0" y="0"/>
                <wp:positionH relativeFrom="column">
                  <wp:posOffset>2133387</wp:posOffset>
                </wp:positionH>
                <wp:positionV relativeFrom="paragraph">
                  <wp:posOffset>177800</wp:posOffset>
                </wp:positionV>
                <wp:extent cx="144145" cy="584200"/>
                <wp:effectExtent l="38100" t="25400" r="33655" b="38100"/>
                <wp:wrapNone/>
                <wp:docPr id="33" name="Straight Arrow Connector 33"/>
                <wp:cNvGraphicFramePr/>
                <a:graphic xmlns:a="http://schemas.openxmlformats.org/drawingml/2006/main">
                  <a:graphicData uri="http://schemas.microsoft.com/office/word/2010/wordprocessingShape">
                    <wps:wsp>
                      <wps:cNvCnPr/>
                      <wps:spPr>
                        <a:xfrm>
                          <a:off x="0" y="0"/>
                          <a:ext cx="144145" cy="584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58A7C" id="Straight Arrow Connector 33" o:spid="_x0000_s1026" type="#_x0000_t32" style="position:absolute;margin-left:168pt;margin-top:14pt;width:11.35pt;height: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&#13;&#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138C9B34" wp14:editId="62EEB839">
                <wp:simplePos x="0" y="0"/>
                <wp:positionH relativeFrom="column">
                  <wp:posOffset>4047066</wp:posOffset>
                </wp:positionH>
                <wp:positionV relativeFrom="paragraph">
                  <wp:posOffset>16933</wp:posOffset>
                </wp:positionV>
                <wp:extent cx="381000" cy="482600"/>
                <wp:effectExtent l="25400" t="25400" r="38100" b="38100"/>
                <wp:wrapNone/>
                <wp:docPr id="38" name="Straight Arrow Connector 38"/>
                <wp:cNvGraphicFramePr/>
                <a:graphic xmlns:a="http://schemas.openxmlformats.org/drawingml/2006/main">
                  <a:graphicData uri="http://schemas.microsoft.com/office/word/2010/wordprocessingShape">
                    <wps:wsp>
                      <wps:cNvCnPr/>
                      <wps:spPr>
                        <a:xfrm flipH="1" flipV="1">
                          <a:off x="0" y="0"/>
                          <a:ext cx="381000" cy="482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F2753" id="Straight Arrow Connector 38" o:spid="_x0000_s1026" type="#_x0000_t32" style="position:absolute;margin-left:318.65pt;margin-top:1.35pt;width:30pt;height:3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&#13;&#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7C612736" wp14:editId="7B1E4AA1">
                <wp:simplePos x="0" y="0"/>
                <wp:positionH relativeFrom="column">
                  <wp:posOffset>2328333</wp:posOffset>
                </wp:positionH>
                <wp:positionV relativeFrom="paragraph">
                  <wp:posOffset>177800</wp:posOffset>
                </wp:positionV>
                <wp:extent cx="659765" cy="558588"/>
                <wp:effectExtent l="25400" t="25400" r="51435" b="38735"/>
                <wp:wrapNone/>
                <wp:docPr id="34" name="Straight Arrow Connector 34"/>
                <wp:cNvGraphicFramePr/>
                <a:graphic xmlns:a="http://schemas.openxmlformats.org/drawingml/2006/main">
                  <a:graphicData uri="http://schemas.microsoft.com/office/word/2010/wordprocessingShape">
                    <wps:wsp>
                      <wps:cNvCnPr/>
                      <wps:spPr>
                        <a:xfrm>
                          <a:off x="0" y="0"/>
                          <a:ext cx="659765" cy="5585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9F15D" id="Straight Arrow Connector 34" o:spid="_x0000_s1026" type="#_x0000_t32" style="position:absolute;margin-left:183.35pt;margin-top:14pt;width:51.95pt;height: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" strokecolor="#4472c4 [3204]" strokeweight=".5pt">
                <v:stroke startarrow="block" endarrow="block" joinstyle="miter"/>
              </v:shape>
            </w:pict>
          </mc:Fallback>
        </mc:AlternateContent>
      </w:r>
    </w:p>
    <w:p w14:paraId="1F5EDA9A" w14:textId="732297D1" w:rsidR="00B2104E" w:rsidRDefault="00B2104E" w:rsidP="00151029"/>
    <w:p w14:paraId="14F4FC92" w14:textId="4142BF84" w:rsidR="00B2104E" w:rsidRDefault="00B2104E" w:rsidP="00151029"/>
    <w:p w14:paraId="158A307A" w14:textId="7B6C250C" w:rsidR="00B2104E" w:rsidRDefault="006F7E15" w:rsidP="00151029">
      <w:r>
        <w:rPr>
          <w:noProof/>
        </w:rPr>
        <mc:AlternateContent>
          <mc:Choice Requires="wpg">
            <w:drawing>
              <wp:anchor distT="0" distB="0" distL="114300" distR="114300" simplePos="0" relativeHeight="251668480" behindDoc="0" locked="0" layoutInCell="1" allowOverlap="1" wp14:anchorId="1E13C773" wp14:editId="54220038">
                <wp:simplePos x="0" y="0"/>
                <wp:positionH relativeFrom="column">
                  <wp:posOffset>5350933</wp:posOffset>
                </wp:positionH>
                <wp:positionV relativeFrom="paragraph">
                  <wp:posOffset>49953</wp:posOffset>
                </wp:positionV>
                <wp:extent cx="719667" cy="448310"/>
                <wp:effectExtent l="0" t="0" r="17145" b="8890"/>
                <wp:wrapNone/>
                <wp:docPr id="22" name="Group 22"/>
                <wp:cNvGraphicFramePr/>
                <a:graphic xmlns:a="http://schemas.openxmlformats.org/drawingml/2006/main">
                  <a:graphicData uri="http://schemas.microsoft.com/office/word/2010/wordprocessingGroup">
                    <wpg:wgp>
                      <wpg:cNvGrpSpPr/>
                      <wpg:grpSpPr>
                        <a:xfrm>
                          <a:off x="0" y="0"/>
                          <a:ext cx="719667" cy="448310"/>
                          <a:chOff x="0" y="0"/>
                          <a:chExt cx="982134" cy="448310"/>
                        </a:xfrm>
                      </wpg:grpSpPr>
                      <wps:wsp>
                        <wps:cNvPr id="23" name="Rounded Rectangle 23"/>
                        <wps:cNvSpPr/>
                        <wps:spPr>
                          <a:xfrm>
                            <a:off x="0" y="0"/>
                            <a:ext cx="982134" cy="4483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42334" y="59267"/>
                            <a:ext cx="889000" cy="346710"/>
                          </a:xfrm>
                          <a:prstGeom prst="rect">
                            <a:avLst/>
                          </a:prstGeom>
                          <a:noFill/>
                          <a:ln w="6350">
                            <a:noFill/>
                          </a:ln>
                        </wps:spPr>
                        <wps:txbx>
                          <w:txbxContent>
                            <w:p w14:paraId="6600F26F" w14:textId="77777777" w:rsidR="00265EDC" w:rsidRPr="0097400D" w:rsidRDefault="00265EDC" w:rsidP="00265EDC">
                              <w:pPr>
                                <w:jc w:val="center"/>
                                <w:rPr>
                                  <w:lang w:val="en-US"/>
                                </w:rPr>
                              </w:pPr>
                              <w:r>
                                <w:rPr>
                                  <w:lang w:val="en-US"/>
                                </w:rPr>
                                <w:t>Flink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13C773" id="Group 22" o:spid="_x0000_s1041" style="position:absolute;margin-left:421.35pt;margin-top:3.95pt;width:56.65pt;height:35.3pt;z-index:251668480;mso-width-relative:margin" coordsize="9821,44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">
                <v:roundrect id="Rounded Rectangle 23" o:spid="_x0000_s1042" style="position:absolute;width:9821;height:448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" filled="f" strokecolor="#1f3763 [1604]" strokeweight="1pt">
                  <v:stroke joinstyle="miter"/>
                </v:roundrect>
                <v:shape id="Text Box 24" o:spid="_x0000_s1043" type="#_x0000_t202" style="position:absolute;left:423;top:592;width:889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6600F26F" w14:textId="77777777" w:rsidR="00265EDC" w:rsidRPr="0097400D" w:rsidRDefault="00265EDC" w:rsidP="00265EDC">
                        <w:pPr>
                          <w:jc w:val="center"/>
                          <w:rPr>
                            <w:lang w:val="en-US"/>
                          </w:rPr>
                        </w:pPr>
                        <w:r>
                          <w:rPr>
                            <w:lang w:val="en-US"/>
                          </w:rPr>
                          <w:t>Flink</w:t>
                        </w:r>
                      </w:p>
                    </w:txbxContent>
                  </v:textbox>
                </v:shape>
              </v:group>
            </w:pict>
          </mc:Fallback>
        </mc:AlternateContent>
      </w:r>
      <w:r>
        <w:rPr>
          <w:noProof/>
        </w:rPr>
        <mc:AlternateContent>
          <mc:Choice Requires="wpg">
            <w:drawing>
              <wp:anchor distT="0" distB="0" distL="114300" distR="114300" simplePos="0" relativeHeight="251666432" behindDoc="0" locked="0" layoutInCell="1" allowOverlap="1" wp14:anchorId="4996BB00" wp14:editId="376F3664">
                <wp:simplePos x="0" y="0"/>
                <wp:positionH relativeFrom="column">
                  <wp:posOffset>4258733</wp:posOffset>
                </wp:positionH>
                <wp:positionV relativeFrom="paragraph">
                  <wp:posOffset>33020</wp:posOffset>
                </wp:positionV>
                <wp:extent cx="693844" cy="448310"/>
                <wp:effectExtent l="0" t="0" r="17780" b="8890"/>
                <wp:wrapNone/>
                <wp:docPr id="19" name="Group 19"/>
                <wp:cNvGraphicFramePr/>
                <a:graphic xmlns:a="http://schemas.openxmlformats.org/drawingml/2006/main">
                  <a:graphicData uri="http://schemas.microsoft.com/office/word/2010/wordprocessingGroup">
                    <wpg:wgp>
                      <wpg:cNvGrpSpPr/>
                      <wpg:grpSpPr>
                        <a:xfrm>
                          <a:off x="0" y="0"/>
                          <a:ext cx="693844" cy="448310"/>
                          <a:chOff x="0" y="0"/>
                          <a:chExt cx="982134" cy="448310"/>
                        </a:xfrm>
                      </wpg:grpSpPr>
                      <wps:wsp>
                        <wps:cNvPr id="20" name="Rounded Rectangle 20"/>
                        <wps:cNvSpPr/>
                        <wps:spPr>
                          <a:xfrm>
                            <a:off x="0" y="0"/>
                            <a:ext cx="982134" cy="4483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42334" y="59267"/>
                            <a:ext cx="889000" cy="346710"/>
                          </a:xfrm>
                          <a:prstGeom prst="rect">
                            <a:avLst/>
                          </a:prstGeom>
                          <a:noFill/>
                          <a:ln w="6350">
                            <a:noFill/>
                          </a:ln>
                        </wps:spPr>
                        <wps:txbx>
                          <w:txbxContent>
                            <w:p w14:paraId="7361A992" w14:textId="77777777" w:rsidR="00265EDC" w:rsidRPr="0097400D" w:rsidRDefault="00265EDC" w:rsidP="00265EDC">
                              <w:pPr>
                                <w:jc w:val="center"/>
                                <w:rPr>
                                  <w:lang w:val="en-US"/>
                                </w:rPr>
                              </w:pPr>
                              <w:r>
                                <w:rPr>
                                  <w:lang w:val="en-US"/>
                                </w:rPr>
                                <w:t>Kafka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996BB00" id="Group 19" o:spid="_x0000_s1044" style="position:absolute;margin-left:335.35pt;margin-top:2.6pt;width:54.65pt;height:35.3pt;z-index:251666432;mso-width-relative:margin" coordsize="9821,44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">
                <v:roundrect id="Rounded Rectangle 20" o:spid="_x0000_s1045" style="position:absolute;width:9821;height:448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" filled="f" strokecolor="#1f3763 [1604]" strokeweight="1pt">
                  <v:stroke joinstyle="miter"/>
                </v:roundrect>
                <v:shape id="Text Box 21" o:spid="_x0000_s1046" type="#_x0000_t202" style="position:absolute;left:423;top:592;width:889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" filled="f" stroked="f" strokeweight=".5pt">
                  <v:textbox>
                    <w:txbxContent>
                      <w:p w14:paraId="7361A992" w14:textId="77777777" w:rsidR="00265EDC" w:rsidRPr="0097400D" w:rsidRDefault="00265EDC" w:rsidP="00265EDC">
                        <w:pPr>
                          <w:jc w:val="center"/>
                          <w:rPr>
                            <w:lang w:val="en-US"/>
                          </w:rPr>
                        </w:pPr>
                        <w:r>
                          <w:rPr>
                            <w:lang w:val="en-US"/>
                          </w:rPr>
                          <w:t>Kafka</w:t>
                        </w:r>
                      </w:p>
                    </w:txbxContent>
                  </v:textbox>
                </v:shape>
              </v:group>
            </w:pict>
          </mc:Fallback>
        </mc:AlternateContent>
      </w:r>
    </w:p>
    <w:p w14:paraId="71727E13" w14:textId="0C0CAC17" w:rsidR="00B2104E" w:rsidRDefault="006F7E15" w:rsidP="00151029">
      <w:r>
        <w:rPr>
          <w:noProof/>
        </w:rPr>
        <mc:AlternateContent>
          <mc:Choice Requires="wpg">
            <w:drawing>
              <wp:anchor distT="0" distB="0" distL="114300" distR="114300" simplePos="0" relativeHeight="251662336" behindDoc="0" locked="0" layoutInCell="1" allowOverlap="1" wp14:anchorId="7DC4972A" wp14:editId="40867032">
                <wp:simplePos x="0" y="0"/>
                <wp:positionH relativeFrom="column">
                  <wp:posOffset>1830613</wp:posOffset>
                </wp:positionH>
                <wp:positionV relativeFrom="paragraph">
                  <wp:posOffset>34925</wp:posOffset>
                </wp:positionV>
                <wp:extent cx="837777" cy="448310"/>
                <wp:effectExtent l="0" t="0" r="13335" b="8890"/>
                <wp:wrapNone/>
                <wp:docPr id="13" name="Group 13"/>
                <wp:cNvGraphicFramePr/>
                <a:graphic xmlns:a="http://schemas.openxmlformats.org/drawingml/2006/main">
                  <a:graphicData uri="http://schemas.microsoft.com/office/word/2010/wordprocessingGroup">
                    <wpg:wgp>
                      <wpg:cNvGrpSpPr/>
                      <wpg:grpSpPr>
                        <a:xfrm>
                          <a:off x="0" y="0"/>
                          <a:ext cx="837777" cy="448310"/>
                          <a:chOff x="0" y="0"/>
                          <a:chExt cx="982134" cy="448310"/>
                        </a:xfrm>
                      </wpg:grpSpPr>
                      <wps:wsp>
                        <wps:cNvPr id="14" name="Rounded Rectangle 14"/>
                        <wps:cNvSpPr/>
                        <wps:spPr>
                          <a:xfrm>
                            <a:off x="0" y="0"/>
                            <a:ext cx="982134" cy="4483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42334" y="59267"/>
                            <a:ext cx="889000" cy="346710"/>
                          </a:xfrm>
                          <a:prstGeom prst="rect">
                            <a:avLst/>
                          </a:prstGeom>
                          <a:noFill/>
                          <a:ln w="6350">
                            <a:noFill/>
                          </a:ln>
                        </wps:spPr>
                        <wps:txbx>
                          <w:txbxContent>
                            <w:p w14:paraId="1D51433B" w14:textId="77777777" w:rsidR="006A3929" w:rsidRPr="0097400D" w:rsidRDefault="006A3929" w:rsidP="00626A84">
                              <w:pPr>
                                <w:jc w:val="center"/>
                                <w:rPr>
                                  <w:lang w:val="en-US"/>
                                </w:rPr>
                              </w:pPr>
                              <w:r>
                                <w:rPr>
                                  <w:lang w:val="en-US"/>
                                </w:rPr>
                                <w:t>Postman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C4972A" id="Group 13" o:spid="_x0000_s1047" style="position:absolute;margin-left:144.15pt;margin-top:2.75pt;width:65.95pt;height:35.3pt;z-index:251662336;mso-width-relative:margin" coordsize="9821,44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">
                <v:roundrect id="Rounded Rectangle 14" o:spid="_x0000_s1048" style="position:absolute;width:9821;height:448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" filled="f" strokecolor="#1f3763 [1604]" strokeweight="1pt">
                  <v:stroke joinstyle="miter"/>
                </v:roundrect>
                <v:shape id="Text Box 15" o:spid="_x0000_s1049" type="#_x0000_t202" style="position:absolute;left:423;top:592;width:889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14:paraId="1D51433B" w14:textId="77777777" w:rsidR="006A3929" w:rsidRPr="0097400D" w:rsidRDefault="006A3929" w:rsidP="00626A84">
                        <w:pPr>
                          <w:jc w:val="center"/>
                          <w:rPr>
                            <w:lang w:val="en-US"/>
                          </w:rPr>
                        </w:pPr>
                        <w:r>
                          <w:rPr>
                            <w:lang w:val="en-US"/>
                          </w:rPr>
                          <w:t>Postman</w:t>
                        </w:r>
                      </w:p>
                    </w:txbxContent>
                  </v:textbox>
                </v:shape>
              </v:group>
            </w:pict>
          </mc:Fallback>
        </mc:AlternateContent>
      </w:r>
      <w:r>
        <w:rPr>
          <w:noProof/>
        </w:rPr>
        <mc:AlternateContent>
          <mc:Choice Requires="wpg">
            <w:drawing>
              <wp:anchor distT="0" distB="0" distL="114300" distR="114300" simplePos="0" relativeHeight="251664384" behindDoc="0" locked="0" layoutInCell="1" allowOverlap="1" wp14:anchorId="78C1E7B7" wp14:editId="008B0E27">
                <wp:simplePos x="0" y="0"/>
                <wp:positionH relativeFrom="column">
                  <wp:posOffset>2862368</wp:posOffset>
                </wp:positionH>
                <wp:positionV relativeFrom="paragraph">
                  <wp:posOffset>60325</wp:posOffset>
                </wp:positionV>
                <wp:extent cx="609177" cy="448310"/>
                <wp:effectExtent l="0" t="0" r="13335" b="8890"/>
                <wp:wrapNone/>
                <wp:docPr id="16" name="Group 16"/>
                <wp:cNvGraphicFramePr/>
                <a:graphic xmlns:a="http://schemas.openxmlformats.org/drawingml/2006/main">
                  <a:graphicData uri="http://schemas.microsoft.com/office/word/2010/wordprocessingGroup">
                    <wpg:wgp>
                      <wpg:cNvGrpSpPr/>
                      <wpg:grpSpPr>
                        <a:xfrm>
                          <a:off x="0" y="0"/>
                          <a:ext cx="609177" cy="448310"/>
                          <a:chOff x="0" y="0"/>
                          <a:chExt cx="982134" cy="448310"/>
                        </a:xfrm>
                      </wpg:grpSpPr>
                      <wps:wsp>
                        <wps:cNvPr id="17" name="Rounded Rectangle 17"/>
                        <wps:cNvSpPr/>
                        <wps:spPr>
                          <a:xfrm>
                            <a:off x="0" y="0"/>
                            <a:ext cx="982134" cy="4483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42334" y="59267"/>
                            <a:ext cx="889000" cy="346710"/>
                          </a:xfrm>
                          <a:prstGeom prst="rect">
                            <a:avLst/>
                          </a:prstGeom>
                          <a:noFill/>
                          <a:ln w="6350">
                            <a:noFill/>
                          </a:ln>
                        </wps:spPr>
                        <wps:txbx>
                          <w:txbxContent>
                            <w:p w14:paraId="2F98B60A" w14:textId="77777777" w:rsidR="006A3929" w:rsidRPr="0097400D" w:rsidRDefault="006A3929" w:rsidP="00626A84">
                              <w:pPr>
                                <w:jc w:val="center"/>
                                <w:rPr>
                                  <w:lang w:val="en-US"/>
                                </w:rPr>
                              </w:pPr>
                              <w:r>
                                <w:rPr>
                                  <w:lang w:val="en-US"/>
                                </w:rPr>
                                <w:t>Curl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8C1E7B7" id="Group 16" o:spid="_x0000_s1050" style="position:absolute;margin-left:225.4pt;margin-top:4.75pt;width:47.95pt;height:35.3pt;z-index:251664384;mso-width-relative:margin" coordsize="9821,44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">
                <v:roundrect id="Rounded Rectangle 17" o:spid="_x0000_s1051" style="position:absolute;width:9821;height:448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" filled="f" strokecolor="#1f3763 [1604]" strokeweight="1pt">
                  <v:stroke joinstyle="miter"/>
                </v:roundrect>
                <v:shape id="Text Box 18" o:spid="_x0000_s1052" type="#_x0000_t202" style="position:absolute;left:423;top:592;width:889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14:paraId="2F98B60A" w14:textId="77777777" w:rsidR="006A3929" w:rsidRPr="0097400D" w:rsidRDefault="006A3929" w:rsidP="00626A84">
                        <w:pPr>
                          <w:jc w:val="center"/>
                          <w:rPr>
                            <w:lang w:val="en-US"/>
                          </w:rPr>
                        </w:pPr>
                        <w:r>
                          <w:rPr>
                            <w:lang w:val="en-US"/>
                          </w:rPr>
                          <w:t>Curl</w:t>
                        </w:r>
                      </w:p>
                    </w:txbxContent>
                  </v:textbox>
                </v:shape>
              </v:group>
            </w:pict>
          </mc:Fallback>
        </mc:AlternateContent>
      </w:r>
      <w:r>
        <w:rPr>
          <w:noProof/>
        </w:rPr>
        <mc:AlternateContent>
          <mc:Choice Requires="wps">
            <w:drawing>
              <wp:anchor distT="0" distB="0" distL="114300" distR="114300" simplePos="0" relativeHeight="251689984" behindDoc="0" locked="0" layoutInCell="1" allowOverlap="1" wp14:anchorId="789BC01A" wp14:editId="71AA956D">
                <wp:simplePos x="0" y="0"/>
                <wp:positionH relativeFrom="column">
                  <wp:posOffset>4952577</wp:posOffset>
                </wp:positionH>
                <wp:positionV relativeFrom="paragraph">
                  <wp:posOffset>57785</wp:posOffset>
                </wp:positionV>
                <wp:extent cx="393700" cy="45719"/>
                <wp:effectExtent l="0" t="50800" r="25400" b="69215"/>
                <wp:wrapNone/>
                <wp:docPr id="39" name="Straight Arrow Connector 39"/>
                <wp:cNvGraphicFramePr/>
                <a:graphic xmlns:a="http://schemas.openxmlformats.org/drawingml/2006/main">
                  <a:graphicData uri="http://schemas.microsoft.com/office/word/2010/wordprocessingShape">
                    <wps:wsp>
                      <wps:cNvCnPr/>
                      <wps:spPr>
                        <a:xfrm flipH="1" flipV="1">
                          <a:off x="0" y="0"/>
                          <a:ext cx="39370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7F3E8" id="Straight Arrow Connector 39" o:spid="_x0000_s1026" type="#_x0000_t32" style="position:absolute;margin-left:389.95pt;margin-top:4.55pt;width:31pt;height: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" strokecolor="#4472c4 [3204]" strokeweight=".5pt">
                <v:stroke startarrow="block" endarrow="block" joinstyle="miter"/>
              </v:shape>
            </w:pict>
          </mc:Fallback>
        </mc:AlternateContent>
      </w:r>
    </w:p>
    <w:p w14:paraId="505BA33A" w14:textId="0208B091" w:rsidR="00B2104E" w:rsidRDefault="00B2104E" w:rsidP="00151029"/>
    <w:p w14:paraId="6691B984" w14:textId="2AB92082" w:rsidR="00B2104E" w:rsidRDefault="00B2104E" w:rsidP="00151029"/>
    <w:p w14:paraId="7F86E7CC" w14:textId="77777777" w:rsidR="00B2104E" w:rsidRDefault="00B2104E" w:rsidP="00151029"/>
    <w:p w14:paraId="75777E0F" w14:textId="77777777" w:rsidR="00B664FA" w:rsidRDefault="00B664FA" w:rsidP="00151029"/>
    <w:p w14:paraId="042BF685" w14:textId="77777777" w:rsidR="00B664FA" w:rsidRDefault="00B664FA" w:rsidP="00151029"/>
    <w:p w14:paraId="259D038A" w14:textId="73891C3A" w:rsidR="00B664FA" w:rsidRDefault="006F7E15" w:rsidP="00151029">
      <w:r>
        <w:t xml:space="preserve">For the Users the main focus of the system are the Mobile Applications and Browser Application. The other parts are the responsibility of the deployment team. The details of those have been captured in a separate document. </w:t>
      </w:r>
    </w:p>
    <w:p w14:paraId="6E0CCC1D" w14:textId="7BFF55DD" w:rsidR="006F7E15" w:rsidRDefault="006F7E15" w:rsidP="00151029"/>
    <w:p w14:paraId="0D8DFDB1" w14:textId="77777777" w:rsidR="006F7E15" w:rsidRDefault="006F7E15" w:rsidP="00151029"/>
    <w:p w14:paraId="139D99F4" w14:textId="3F8DADCE" w:rsidR="00B664FA" w:rsidRDefault="006F7E15" w:rsidP="00151029">
      <w:r>
        <w:t>We have the following application for Users:</w:t>
      </w:r>
    </w:p>
    <w:p w14:paraId="39518F6E" w14:textId="08F82F67" w:rsidR="006F7E15" w:rsidRDefault="006F7E15" w:rsidP="00151029"/>
    <w:p w14:paraId="343F3DFD" w14:textId="0F1B7566" w:rsidR="006F7E15" w:rsidRDefault="006F7E15" w:rsidP="006F7E15">
      <w:pPr>
        <w:pStyle w:val="Heading1"/>
      </w:pPr>
      <w:r>
        <w:t>Mobile Application</w:t>
      </w:r>
    </w:p>
    <w:p w14:paraId="2B738061" w14:textId="7CB1067C" w:rsidR="006F7E15" w:rsidRDefault="006F7E15" w:rsidP="006F7E15">
      <w:pPr>
        <w:rPr>
          <w:lang w:eastAsia="en-US"/>
        </w:rPr>
      </w:pPr>
      <w:r>
        <w:rPr>
          <w:lang w:eastAsia="en-US"/>
        </w:rPr>
        <w:t xml:space="preserve">For Mobile Application, we currently only support the Android Mobile Application. </w:t>
      </w:r>
    </w:p>
    <w:p w14:paraId="41ADE7E4" w14:textId="47A5E793" w:rsidR="006F7E15" w:rsidRDefault="006F7E15" w:rsidP="006F7E15">
      <w:pPr>
        <w:rPr>
          <w:lang w:eastAsia="en-US"/>
        </w:rPr>
      </w:pPr>
    </w:p>
    <w:p w14:paraId="42B1D2C3" w14:textId="78BF3BE1" w:rsidR="006F7E15" w:rsidRDefault="006F7E15" w:rsidP="006F7E15">
      <w:pPr>
        <w:pStyle w:val="Heading2"/>
      </w:pPr>
      <w:r>
        <w:t>Android Mobile Application</w:t>
      </w:r>
    </w:p>
    <w:p w14:paraId="5B691F85" w14:textId="7D610D83" w:rsidR="006F7E15" w:rsidRDefault="006F7E15" w:rsidP="006F7E15">
      <w:pPr>
        <w:rPr>
          <w:lang w:eastAsia="en-US"/>
        </w:rPr>
      </w:pPr>
      <w:r>
        <w:rPr>
          <w:lang w:eastAsia="en-US"/>
        </w:rPr>
        <w:t xml:space="preserve">The Mobile Application can be installed from Android Studio. The details are captured in the deployment document for the same. </w:t>
      </w:r>
    </w:p>
    <w:p w14:paraId="0F505447" w14:textId="17BDDAAC" w:rsidR="006F7E15" w:rsidRDefault="006F7E15" w:rsidP="006F7E15">
      <w:pPr>
        <w:rPr>
          <w:lang w:eastAsia="en-US"/>
        </w:rPr>
      </w:pPr>
    </w:p>
    <w:p w14:paraId="697AB8C5" w14:textId="10DB9DCC" w:rsidR="006F7E15" w:rsidRDefault="006F7E15" w:rsidP="006F7E15">
      <w:pPr>
        <w:pStyle w:val="Heading2"/>
      </w:pPr>
      <w:r>
        <w:lastRenderedPageBreak/>
        <w:t>iOS Mobile Applications</w:t>
      </w:r>
    </w:p>
    <w:p w14:paraId="544152B5" w14:textId="20D5CABB" w:rsidR="006F7E15" w:rsidRDefault="006F7E15" w:rsidP="006F7E15">
      <w:pPr>
        <w:rPr>
          <w:lang w:eastAsia="en-US"/>
        </w:rPr>
      </w:pPr>
      <w:r>
        <w:rPr>
          <w:lang w:eastAsia="en-US"/>
        </w:rPr>
        <w:t xml:space="preserve">The Mobile Application for iOS systems is not yet supported. </w:t>
      </w:r>
    </w:p>
    <w:p w14:paraId="44CF3363" w14:textId="417AFB7D" w:rsidR="006F7E15" w:rsidRDefault="006F7E15" w:rsidP="006F7E15">
      <w:pPr>
        <w:rPr>
          <w:lang w:eastAsia="en-US"/>
        </w:rPr>
      </w:pPr>
    </w:p>
    <w:p w14:paraId="260EB8B6" w14:textId="1DD0F0D7" w:rsidR="006A6DCE" w:rsidRDefault="006A6DCE" w:rsidP="006F7E15">
      <w:pPr>
        <w:rPr>
          <w:lang w:eastAsia="en-US"/>
        </w:rPr>
      </w:pPr>
    </w:p>
    <w:p w14:paraId="73B42FF5" w14:textId="13FDDB62" w:rsidR="006A6DCE" w:rsidRDefault="006A6DCE" w:rsidP="006A6DCE">
      <w:pPr>
        <w:pStyle w:val="Heading1"/>
      </w:pPr>
      <w:r>
        <w:t>Browser Applications</w:t>
      </w:r>
    </w:p>
    <w:p w14:paraId="0CD5F946" w14:textId="07C8AE87" w:rsidR="006A6DCE" w:rsidRDefault="006A6DCE" w:rsidP="006A6DCE">
      <w:pPr>
        <w:rPr>
          <w:lang w:eastAsia="en-US"/>
        </w:rPr>
      </w:pPr>
    </w:p>
    <w:p w14:paraId="38DC1815" w14:textId="4C6DAD5D" w:rsidR="006A6DCE" w:rsidRDefault="006A6DCE" w:rsidP="006A6DCE">
      <w:pPr>
        <w:pStyle w:val="Heading2"/>
      </w:pPr>
      <w:r>
        <w:t>End User Browser Application</w:t>
      </w:r>
    </w:p>
    <w:p w14:paraId="26A09597" w14:textId="1EAC61F9" w:rsidR="006A6DCE" w:rsidRDefault="006A6DCE" w:rsidP="006A6DCE">
      <w:pPr>
        <w:rPr>
          <w:lang w:eastAsia="en-US"/>
        </w:rPr>
      </w:pPr>
      <w:r>
        <w:rPr>
          <w:lang w:eastAsia="en-US"/>
        </w:rPr>
        <w:t>This is the application used by regular users to interact with the system. The details of usage are provided in the section dedicated for the same</w:t>
      </w:r>
    </w:p>
    <w:p w14:paraId="56375397" w14:textId="238EA24C" w:rsidR="006A6DCE" w:rsidRDefault="006A6DCE" w:rsidP="006A6DCE">
      <w:pPr>
        <w:rPr>
          <w:lang w:eastAsia="en-US"/>
        </w:rPr>
      </w:pPr>
    </w:p>
    <w:p w14:paraId="7F1BA9F7" w14:textId="13EB9012" w:rsidR="006A6DCE" w:rsidRDefault="006A6DCE" w:rsidP="006A6DCE">
      <w:pPr>
        <w:pStyle w:val="Heading2"/>
      </w:pPr>
      <w:r>
        <w:t>System User Browser Application</w:t>
      </w:r>
    </w:p>
    <w:p w14:paraId="6354760B" w14:textId="52C2ECE2" w:rsidR="006A6DCE" w:rsidRDefault="006A6DCE" w:rsidP="006A6DCE">
      <w:pPr>
        <w:rPr>
          <w:lang w:eastAsia="en-US"/>
        </w:rPr>
      </w:pPr>
      <w:r>
        <w:rPr>
          <w:lang w:eastAsia="en-US"/>
        </w:rPr>
        <w:t>This is the application used by system users to interact with the system. This provides more access to the system. Also the fuctionality of the Distributed Scaled Backend can be tested. The details of usage are provided in the section dedicated for the same</w:t>
      </w:r>
    </w:p>
    <w:p w14:paraId="31F4FA4D" w14:textId="77777777" w:rsidR="006A6DCE" w:rsidRPr="006A6DCE" w:rsidRDefault="006A6DCE" w:rsidP="006A6DCE">
      <w:pPr>
        <w:rPr>
          <w:lang w:eastAsia="en-US"/>
        </w:rPr>
      </w:pPr>
    </w:p>
    <w:p w14:paraId="3A353ED7" w14:textId="77777777" w:rsidR="006F7E15" w:rsidRPr="006F7E15" w:rsidRDefault="006F7E15" w:rsidP="006F7E15">
      <w:pPr>
        <w:rPr>
          <w:lang w:eastAsia="en-US"/>
        </w:rPr>
      </w:pPr>
    </w:p>
    <w:p w14:paraId="74509436" w14:textId="77777777" w:rsidR="00334922" w:rsidRDefault="00334922">
      <w:r>
        <w:br w:type="page"/>
      </w:r>
    </w:p>
    <w:p w14:paraId="4770855A" w14:textId="77777777" w:rsidR="003344DD" w:rsidRDefault="003344DD" w:rsidP="003344DD">
      <w:pPr>
        <w:pStyle w:val="Title"/>
        <w:jc w:val="center"/>
      </w:pPr>
      <w:r>
        <w:lastRenderedPageBreak/>
        <w:t>Android Mobile Application</w:t>
      </w:r>
    </w:p>
    <w:p w14:paraId="241FDA57" w14:textId="77777777" w:rsidR="00496B7B" w:rsidRDefault="00496B7B" w:rsidP="00496B7B">
      <w:pPr>
        <w:pStyle w:val="Subtitle"/>
      </w:pPr>
    </w:p>
    <w:p w14:paraId="50250CB0" w14:textId="77777777" w:rsidR="00496B7B" w:rsidRDefault="00496B7B" w:rsidP="00496B7B">
      <w:pPr>
        <w:pStyle w:val="Subtitle"/>
      </w:pPr>
      <w:r>
        <w:t>Summary</w:t>
      </w:r>
    </w:p>
    <w:p w14:paraId="22931AE0" w14:textId="03C29F88" w:rsidR="00496B7B" w:rsidRDefault="00496B7B" w:rsidP="004A666C">
      <w:r>
        <w:tab/>
        <w:t xml:space="preserve">This section provides details for using the Mobile Application. We assume that the Mobile Application is installed on your Android phone. </w:t>
      </w:r>
    </w:p>
    <w:p w14:paraId="0320E8B1" w14:textId="02215448" w:rsidR="00496B7B" w:rsidRDefault="00496B7B" w:rsidP="00496B7B">
      <w:pPr>
        <w:pStyle w:val="Subtitle"/>
      </w:pPr>
    </w:p>
    <w:p w14:paraId="53AB0ED2" w14:textId="070D4B9F" w:rsidR="004A666C" w:rsidRDefault="004A666C" w:rsidP="004A666C">
      <w:pPr>
        <w:pStyle w:val="Subtitle"/>
      </w:pPr>
      <w:r>
        <w:t>Requirements</w:t>
      </w:r>
    </w:p>
    <w:p w14:paraId="7DF18BD9" w14:textId="04FBAF39" w:rsidR="00D129DF" w:rsidRDefault="00D129DF" w:rsidP="008C29F8">
      <w:pPr>
        <w:pStyle w:val="ListParagraph"/>
        <w:numPr>
          <w:ilvl w:val="0"/>
          <w:numId w:val="13"/>
        </w:numPr>
      </w:pPr>
      <w:r>
        <w:t>Android Mobile phone</w:t>
      </w:r>
    </w:p>
    <w:p w14:paraId="241AC68A" w14:textId="0188F37C" w:rsidR="004A666C" w:rsidRDefault="004A666C" w:rsidP="008C29F8">
      <w:pPr>
        <w:pStyle w:val="ListParagraph"/>
        <w:numPr>
          <w:ilvl w:val="0"/>
          <w:numId w:val="13"/>
        </w:numPr>
      </w:pPr>
      <w:r>
        <w:t xml:space="preserve">Ensure that the Fanalite Realtime </w:t>
      </w:r>
      <w:r w:rsidR="000827BD">
        <w:t xml:space="preserve">Rest </w:t>
      </w:r>
      <w:r>
        <w:t xml:space="preserve">Server is running. </w:t>
      </w:r>
    </w:p>
    <w:p w14:paraId="5B1EE741" w14:textId="4BC4C5B7" w:rsidR="008C29F8" w:rsidRDefault="008C29F8" w:rsidP="008C29F8">
      <w:pPr>
        <w:pStyle w:val="ListParagraph"/>
        <w:numPr>
          <w:ilvl w:val="0"/>
          <w:numId w:val="13"/>
        </w:numPr>
      </w:pPr>
      <w:r>
        <w:t>Mobile application should be installed on your mobile</w:t>
      </w:r>
    </w:p>
    <w:p w14:paraId="56E1E93A" w14:textId="33BD378E" w:rsidR="008C29F8" w:rsidRDefault="008C29F8" w:rsidP="008C29F8">
      <w:pPr>
        <w:pStyle w:val="ListParagraph"/>
        <w:ind w:left="1080"/>
      </w:pPr>
    </w:p>
    <w:p w14:paraId="5DA360A9" w14:textId="2E2DF224" w:rsidR="008C29F8" w:rsidRDefault="008C29F8" w:rsidP="008C29F8">
      <w:r>
        <w:t xml:space="preserve">The instructions for the same are provided in the ‘Fanalite </w:t>
      </w:r>
      <w:r w:rsidR="00090702">
        <w:t xml:space="preserve">Deployment </w:t>
      </w:r>
      <w:r>
        <w:t>Guide’.</w:t>
      </w:r>
    </w:p>
    <w:p w14:paraId="7D09021F" w14:textId="77777777" w:rsidR="008C29F8" w:rsidRDefault="008C29F8" w:rsidP="008C29F8">
      <w:pPr>
        <w:pStyle w:val="ListParagraph"/>
        <w:ind w:left="1080"/>
      </w:pPr>
    </w:p>
    <w:p w14:paraId="3D7539FF" w14:textId="4F1993A0" w:rsidR="00CF02AF" w:rsidRDefault="00CF02AF" w:rsidP="004A666C">
      <w:pPr>
        <w:ind w:firstLine="720"/>
        <w:rPr>
          <w:lang w:eastAsia="en-US"/>
        </w:rPr>
      </w:pPr>
    </w:p>
    <w:p w14:paraId="08FF1C7B" w14:textId="77777777" w:rsidR="008C29F8" w:rsidRDefault="008C29F8" w:rsidP="008C29F8">
      <w:pPr>
        <w:pStyle w:val="Subtitle"/>
      </w:pPr>
    </w:p>
    <w:p w14:paraId="234131AD" w14:textId="3AAB8546" w:rsidR="008C29F8" w:rsidRDefault="0059561F" w:rsidP="008C29F8">
      <w:pPr>
        <w:pStyle w:val="Subtitle"/>
      </w:pPr>
      <w:r>
        <w:t>Start</w:t>
      </w:r>
    </w:p>
    <w:p w14:paraId="44D1E355" w14:textId="77777777" w:rsidR="004A666C" w:rsidRPr="004A666C" w:rsidRDefault="004A666C" w:rsidP="004A666C">
      <w:pPr>
        <w:rPr>
          <w:lang w:eastAsia="en-US"/>
        </w:rPr>
      </w:pPr>
    </w:p>
    <w:p w14:paraId="01483E7F" w14:textId="4F94E0DE" w:rsidR="00496B7B" w:rsidRDefault="00496B7B" w:rsidP="00496B7B">
      <w:pPr>
        <w:pStyle w:val="Subtitle"/>
        <w:rPr>
          <w:b/>
          <w:bCs/>
        </w:rPr>
      </w:pPr>
      <w:r>
        <w:t>Click on the Application Icon or search for Application named ‘</w:t>
      </w:r>
      <w:r w:rsidRPr="00496B7B">
        <w:rPr>
          <w:b/>
          <w:bCs/>
        </w:rPr>
        <w:t>Insights’</w:t>
      </w:r>
    </w:p>
    <w:p w14:paraId="1D838EE6" w14:textId="77777777" w:rsidR="00913423" w:rsidRPr="00913423" w:rsidRDefault="00913423" w:rsidP="00913423">
      <w:pPr>
        <w:rPr>
          <w:lang w:eastAsia="en-US"/>
        </w:rPr>
      </w:pPr>
    </w:p>
    <w:p w14:paraId="3EAD5DD8" w14:textId="354CC2E9" w:rsidR="008C29F8" w:rsidRDefault="00496B7B" w:rsidP="00496B7B">
      <w:pPr>
        <w:pStyle w:val="Subtitle"/>
      </w:pPr>
      <w:r w:rsidRPr="00496B7B">
        <w:rPr>
          <w:noProof/>
        </w:rPr>
        <w:drawing>
          <wp:inline distT="0" distB="0" distL="0" distR="0" wp14:anchorId="19E15772" wp14:editId="38337DB2">
            <wp:extent cx="2667000" cy="39751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2667000" cy="3975100"/>
                    </a:xfrm>
                    <a:prstGeom prst="rect">
                      <a:avLst/>
                    </a:prstGeom>
                  </pic:spPr>
                </pic:pic>
              </a:graphicData>
            </a:graphic>
          </wp:inline>
        </w:drawing>
      </w:r>
    </w:p>
    <w:p w14:paraId="5CDE3D35" w14:textId="54DF0EEB" w:rsidR="000B1D42" w:rsidRDefault="000B1D42" w:rsidP="000B1D42">
      <w:pPr>
        <w:rPr>
          <w:lang w:eastAsia="en-US"/>
        </w:rPr>
      </w:pPr>
    </w:p>
    <w:p w14:paraId="0C4C2018" w14:textId="5F780093" w:rsidR="000B1D42" w:rsidRDefault="000B1D42" w:rsidP="000B1D42">
      <w:pPr>
        <w:rPr>
          <w:lang w:eastAsia="en-US"/>
        </w:rPr>
      </w:pPr>
    </w:p>
    <w:p w14:paraId="19BAE8A9" w14:textId="45B19D89" w:rsidR="000B1D42" w:rsidRDefault="000B1D42" w:rsidP="000B1D42">
      <w:pPr>
        <w:pStyle w:val="Heading1"/>
      </w:pPr>
      <w:r>
        <w:lastRenderedPageBreak/>
        <w:t>Rules List</w:t>
      </w:r>
    </w:p>
    <w:p w14:paraId="1CE21326" w14:textId="49F56CC8" w:rsidR="000B1D42" w:rsidRDefault="000B1D42" w:rsidP="000B1D42">
      <w:pPr>
        <w:rPr>
          <w:lang w:eastAsia="en-US"/>
        </w:rPr>
      </w:pPr>
    </w:p>
    <w:p w14:paraId="675B1097" w14:textId="0E795AC1" w:rsidR="000B1D42" w:rsidRDefault="000B1D42" w:rsidP="000B1D42">
      <w:pPr>
        <w:rPr>
          <w:lang w:eastAsia="en-US"/>
        </w:rPr>
      </w:pPr>
      <w:r>
        <w:rPr>
          <w:lang w:eastAsia="en-US"/>
        </w:rPr>
        <w:t>The Rules List is the default screen</w:t>
      </w:r>
    </w:p>
    <w:p w14:paraId="26D4043A" w14:textId="77777777" w:rsidR="000B1D42" w:rsidRPr="000B1D42" w:rsidRDefault="000B1D42" w:rsidP="000B1D42">
      <w:pPr>
        <w:rPr>
          <w:lang w:eastAsia="en-US"/>
        </w:rPr>
      </w:pPr>
    </w:p>
    <w:p w14:paraId="3C24DE82" w14:textId="6D79009C" w:rsidR="000B1D42" w:rsidRDefault="000B1D42" w:rsidP="000B1D42">
      <w:pPr>
        <w:rPr>
          <w:lang w:eastAsia="en-US"/>
        </w:rPr>
      </w:pPr>
    </w:p>
    <w:p w14:paraId="1F9A8029" w14:textId="77777777" w:rsidR="009279F0" w:rsidRDefault="000B1D42" w:rsidP="009279F0">
      <w:r w:rsidRPr="000B1D42">
        <w:rPr>
          <w:noProof/>
          <w:lang w:eastAsia="en-US"/>
        </w:rPr>
        <w:drawing>
          <wp:inline distT="0" distB="0" distL="0" distR="0" wp14:anchorId="6D11D4EC" wp14:editId="2A69E7DD">
            <wp:extent cx="2751667" cy="6529715"/>
            <wp:effectExtent l="0" t="0" r="4445"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7"/>
                    <a:stretch>
                      <a:fillRect/>
                    </a:stretch>
                  </pic:blipFill>
                  <pic:spPr>
                    <a:xfrm>
                      <a:off x="0" y="0"/>
                      <a:ext cx="2766206" cy="6564216"/>
                    </a:xfrm>
                    <a:prstGeom prst="rect">
                      <a:avLst/>
                    </a:prstGeom>
                  </pic:spPr>
                </pic:pic>
              </a:graphicData>
            </a:graphic>
          </wp:inline>
        </w:drawing>
      </w:r>
    </w:p>
    <w:p w14:paraId="1D4DCC23" w14:textId="77777777" w:rsidR="009279F0" w:rsidRDefault="009279F0" w:rsidP="009279F0"/>
    <w:p w14:paraId="669BD431" w14:textId="77777777" w:rsidR="009279F0" w:rsidRDefault="009279F0" w:rsidP="009279F0"/>
    <w:p w14:paraId="3E67D8EB" w14:textId="77777777" w:rsidR="009279F0" w:rsidRDefault="009279F0" w:rsidP="009279F0">
      <w:pPr>
        <w:rPr>
          <w:lang w:eastAsia="en-US"/>
        </w:rPr>
      </w:pPr>
    </w:p>
    <w:p w14:paraId="6E03A5F4" w14:textId="31FFEDF6" w:rsidR="009279F0" w:rsidRDefault="009279F0" w:rsidP="009279F0">
      <w:pPr>
        <w:rPr>
          <w:lang w:eastAsia="en-US"/>
        </w:rPr>
      </w:pPr>
    </w:p>
    <w:p w14:paraId="4258BD8D" w14:textId="616C9320" w:rsidR="00AF504F" w:rsidRDefault="00AF504F" w:rsidP="009279F0">
      <w:pPr>
        <w:rPr>
          <w:lang w:eastAsia="en-US"/>
        </w:rPr>
      </w:pPr>
    </w:p>
    <w:p w14:paraId="1D5528B7" w14:textId="77777777" w:rsidR="00AF504F" w:rsidRDefault="00AF504F" w:rsidP="009279F0">
      <w:pPr>
        <w:rPr>
          <w:lang w:eastAsia="en-US"/>
        </w:rPr>
      </w:pPr>
    </w:p>
    <w:p w14:paraId="0F7EA9AA" w14:textId="77777777" w:rsidR="009279F0" w:rsidRDefault="009279F0" w:rsidP="009279F0">
      <w:pPr>
        <w:pStyle w:val="Heading1"/>
      </w:pPr>
      <w:r>
        <w:lastRenderedPageBreak/>
        <w:t>Add Rule</w:t>
      </w:r>
    </w:p>
    <w:p w14:paraId="0233C4B4" w14:textId="77777777" w:rsidR="009279F0" w:rsidRDefault="009279F0" w:rsidP="009279F0">
      <w:pPr>
        <w:rPr>
          <w:lang w:eastAsia="en-US"/>
        </w:rPr>
      </w:pPr>
    </w:p>
    <w:p w14:paraId="094AA3E8" w14:textId="77777777" w:rsidR="009279F0" w:rsidRDefault="009279F0" w:rsidP="009279F0">
      <w:pPr>
        <w:rPr>
          <w:lang w:eastAsia="en-US"/>
        </w:rPr>
      </w:pPr>
    </w:p>
    <w:p w14:paraId="6597D3FD" w14:textId="78987A26" w:rsidR="009279F0" w:rsidRDefault="00AF504F" w:rsidP="009279F0">
      <w:pPr>
        <w:rPr>
          <w:lang w:eastAsia="en-US"/>
        </w:rPr>
      </w:pPr>
      <w:r>
        <w:rPr>
          <w:lang w:eastAsia="en-US"/>
        </w:rPr>
        <w:t>Click on the Fab Button on the Rules List Screen to add a rules</w:t>
      </w:r>
    </w:p>
    <w:p w14:paraId="4E76AEB0" w14:textId="77777777" w:rsidR="009279F0" w:rsidRDefault="009279F0" w:rsidP="009279F0">
      <w:pPr>
        <w:rPr>
          <w:lang w:eastAsia="en-US"/>
        </w:rPr>
      </w:pPr>
    </w:p>
    <w:p w14:paraId="18FB6ABC" w14:textId="57E81116" w:rsidR="009279F0" w:rsidRDefault="008824C4" w:rsidP="004E5C07">
      <w:pPr>
        <w:jc w:val="center"/>
        <w:rPr>
          <w:lang w:eastAsia="en-US"/>
        </w:rPr>
      </w:pPr>
      <w:r>
        <w:rPr>
          <w:noProof/>
        </w:rPr>
        <mc:AlternateContent>
          <mc:Choice Requires="wpg">
            <w:drawing>
              <wp:anchor distT="0" distB="0" distL="114300" distR="114300" simplePos="0" relativeHeight="251693056" behindDoc="0" locked="0" layoutInCell="1" allowOverlap="1" wp14:anchorId="5A06EA32" wp14:editId="3BF0C6BA">
                <wp:simplePos x="0" y="0"/>
                <wp:positionH relativeFrom="column">
                  <wp:posOffset>-508000</wp:posOffset>
                </wp:positionH>
                <wp:positionV relativeFrom="paragraph">
                  <wp:posOffset>4994275</wp:posOffset>
                </wp:positionV>
                <wp:extent cx="1151255" cy="457200"/>
                <wp:effectExtent l="0" t="0" r="17145" b="12700"/>
                <wp:wrapNone/>
                <wp:docPr id="46" name="Group 46"/>
                <wp:cNvGraphicFramePr/>
                <a:graphic xmlns:a="http://schemas.openxmlformats.org/drawingml/2006/main">
                  <a:graphicData uri="http://schemas.microsoft.com/office/word/2010/wordprocessingGroup">
                    <wpg:wgp>
                      <wpg:cNvGrpSpPr/>
                      <wpg:grpSpPr>
                        <a:xfrm>
                          <a:off x="0" y="0"/>
                          <a:ext cx="1151255" cy="457200"/>
                          <a:chOff x="0" y="0"/>
                          <a:chExt cx="1270000" cy="711200"/>
                        </a:xfrm>
                      </wpg:grpSpPr>
                      <wps:wsp>
                        <wps:cNvPr id="44" name="Rounded Rectangle 44"/>
                        <wps:cNvSpPr/>
                        <wps:spPr>
                          <a:xfrm>
                            <a:off x="0" y="0"/>
                            <a:ext cx="1270000" cy="7112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0" y="107242"/>
                            <a:ext cx="1270000" cy="538106"/>
                          </a:xfrm>
                          <a:prstGeom prst="rect">
                            <a:avLst/>
                          </a:prstGeom>
                          <a:noFill/>
                          <a:ln w="6350">
                            <a:noFill/>
                          </a:ln>
                        </wps:spPr>
                        <wps:txbx>
                          <w:txbxContent>
                            <w:p w14:paraId="24B72740" w14:textId="7B05C913" w:rsidR="00AF504F" w:rsidRPr="00AF504F" w:rsidRDefault="00DC3A78" w:rsidP="00AF504F">
                              <w:pPr>
                                <w:jc w:val="center"/>
                                <w:rPr>
                                  <w:lang w:val="en-US"/>
                                </w:rPr>
                              </w:pPr>
                              <w:r>
                                <w:rPr>
                                  <w:lang w:val="en-US"/>
                                </w:rPr>
                                <w:t>Tap Fab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06EA32" id="Group 46" o:spid="_x0000_s1053" style="position:absolute;left:0;text-align:left;margin-left:-40pt;margin-top:393.25pt;width:90.65pt;height:36pt;z-index:251693056;mso-width-relative:margin;mso-height-relative:margin" coordsize="12700,71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">
                <v:roundrect id="Rounded Rectangle 44" o:spid="_x0000_s1054" style="position:absolute;width:12700;height:711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" fillcolor="white [3212]" strokecolor="#1f3763 [1604]" strokeweight="1pt">
                  <v:stroke joinstyle="miter"/>
                </v:roundrect>
                <v:shape id="Text Box 45" o:spid="_x0000_s1055" type="#_x0000_t202" style="position:absolute;top:1072;width:12700;height:5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24B72740" w14:textId="7B05C913" w:rsidR="00AF504F" w:rsidRPr="00AF504F" w:rsidRDefault="00DC3A78" w:rsidP="00AF504F">
                        <w:pPr>
                          <w:jc w:val="center"/>
                          <w:rPr>
                            <w:lang w:val="en-US"/>
                          </w:rPr>
                        </w:pPr>
                        <w:r>
                          <w:rPr>
                            <w:lang w:val="en-US"/>
                          </w:rPr>
                          <w:t>Tap Fab Button</w:t>
                        </w:r>
                      </w:p>
                    </w:txbxContent>
                  </v:textbox>
                </v:shape>
              </v:group>
            </w:pict>
          </mc:Fallback>
        </mc:AlternateContent>
      </w:r>
      <w:r w:rsidR="00E12631">
        <w:rPr>
          <w:noProof/>
          <w:lang w:eastAsia="en-US"/>
        </w:rPr>
        <mc:AlternateContent>
          <mc:Choice Requires="wps">
            <w:drawing>
              <wp:anchor distT="0" distB="0" distL="114300" distR="114300" simplePos="0" relativeHeight="251694080" behindDoc="0" locked="0" layoutInCell="1" allowOverlap="1" wp14:anchorId="7546BE84" wp14:editId="1F04A550">
                <wp:simplePos x="0" y="0"/>
                <wp:positionH relativeFrom="column">
                  <wp:posOffset>643468</wp:posOffset>
                </wp:positionH>
                <wp:positionV relativeFrom="paragraph">
                  <wp:posOffset>5180542</wp:posOffset>
                </wp:positionV>
                <wp:extent cx="1634066" cy="172961"/>
                <wp:effectExtent l="0" t="0" r="42545" b="68580"/>
                <wp:wrapNone/>
                <wp:docPr id="47" name="Straight Arrow Connector 47"/>
                <wp:cNvGraphicFramePr/>
                <a:graphic xmlns:a="http://schemas.openxmlformats.org/drawingml/2006/main">
                  <a:graphicData uri="http://schemas.microsoft.com/office/word/2010/wordprocessingShape">
                    <wps:wsp>
                      <wps:cNvCnPr/>
                      <wps:spPr>
                        <a:xfrm>
                          <a:off x="0" y="0"/>
                          <a:ext cx="1634066" cy="172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2EA2F" id="Straight Arrow Connector 47" o:spid="_x0000_s1026" type="#_x0000_t32" style="position:absolute;margin-left:50.65pt;margin-top:407.9pt;width:128.65pt;height:1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" strokecolor="#4472c4 [3204]" strokeweight=".5pt">
                <v:stroke endarrow="block" joinstyle="miter"/>
              </v:shape>
            </w:pict>
          </mc:Fallback>
        </mc:AlternateContent>
      </w:r>
      <w:r w:rsidR="00AF504F" w:rsidRPr="000B1D42">
        <w:rPr>
          <w:noProof/>
          <w:lang w:eastAsia="en-US"/>
        </w:rPr>
        <w:drawing>
          <wp:inline distT="0" distB="0" distL="0" distR="0" wp14:anchorId="48BA6AE7" wp14:editId="1046BC71">
            <wp:extent cx="2751667" cy="6529715"/>
            <wp:effectExtent l="0" t="0" r="4445" b="0"/>
            <wp:docPr id="43" name="Picture 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7"/>
                    <a:stretch>
                      <a:fillRect/>
                    </a:stretch>
                  </pic:blipFill>
                  <pic:spPr>
                    <a:xfrm>
                      <a:off x="0" y="0"/>
                      <a:ext cx="2766206" cy="6564216"/>
                    </a:xfrm>
                    <a:prstGeom prst="rect">
                      <a:avLst/>
                    </a:prstGeom>
                  </pic:spPr>
                </pic:pic>
              </a:graphicData>
            </a:graphic>
          </wp:inline>
        </w:drawing>
      </w:r>
      <w:r w:rsidR="00E60A39" w:rsidRPr="00E60A39">
        <w:rPr>
          <w:noProof/>
          <w:lang w:eastAsia="en-US"/>
        </w:rPr>
        <w:drawing>
          <wp:inline distT="0" distB="0" distL="0" distR="0" wp14:anchorId="7CE4693C" wp14:editId="04B7EE61">
            <wp:extent cx="2757834" cy="6525484"/>
            <wp:effectExtent l="0" t="0" r="0" b="254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8"/>
                    <a:stretch>
                      <a:fillRect/>
                    </a:stretch>
                  </pic:blipFill>
                  <pic:spPr>
                    <a:xfrm>
                      <a:off x="0" y="0"/>
                      <a:ext cx="2785882" cy="6591850"/>
                    </a:xfrm>
                    <a:prstGeom prst="rect">
                      <a:avLst/>
                    </a:prstGeom>
                  </pic:spPr>
                </pic:pic>
              </a:graphicData>
            </a:graphic>
          </wp:inline>
        </w:drawing>
      </w:r>
    </w:p>
    <w:p w14:paraId="58253A12" w14:textId="068D7AE2" w:rsidR="009279F0" w:rsidRPr="009279F0" w:rsidRDefault="009279F0" w:rsidP="009279F0">
      <w:pPr>
        <w:rPr>
          <w:lang w:eastAsia="en-US"/>
        </w:rPr>
      </w:pPr>
    </w:p>
    <w:p w14:paraId="7743B365" w14:textId="77777777" w:rsidR="009279F0" w:rsidRPr="009279F0" w:rsidRDefault="009279F0" w:rsidP="009279F0">
      <w:pPr>
        <w:rPr>
          <w:lang w:eastAsia="en-US"/>
        </w:rPr>
      </w:pPr>
    </w:p>
    <w:p w14:paraId="7560044A" w14:textId="03595D06" w:rsidR="000B1D42" w:rsidRPr="000B1D42" w:rsidRDefault="000B1D42" w:rsidP="000B1D42">
      <w:pPr>
        <w:rPr>
          <w:lang w:eastAsia="en-US"/>
        </w:rPr>
      </w:pPr>
    </w:p>
    <w:p w14:paraId="49D90BA3" w14:textId="321FC408" w:rsidR="008C29F8" w:rsidRDefault="00E60A39" w:rsidP="00496B7B">
      <w:pPr>
        <w:pStyle w:val="Subtitle"/>
      </w:pPr>
      <w:r>
        <w:t>Steps:</w:t>
      </w:r>
    </w:p>
    <w:p w14:paraId="07B022B4" w14:textId="6BCD1B9A" w:rsidR="00E60A39" w:rsidRDefault="00D2435A" w:rsidP="00E60A39">
      <w:pPr>
        <w:rPr>
          <w:lang w:eastAsia="en-US"/>
        </w:rPr>
      </w:pPr>
      <w:r>
        <w:rPr>
          <w:lang w:eastAsia="en-US"/>
        </w:rPr>
        <w:t>Tap</w:t>
      </w:r>
      <w:r w:rsidR="00E60A39">
        <w:rPr>
          <w:lang w:eastAsia="en-US"/>
        </w:rPr>
        <w:t xml:space="preserve"> on the Add Rule Button</w:t>
      </w:r>
    </w:p>
    <w:p w14:paraId="46AE7E47" w14:textId="52D21194" w:rsidR="00E60A39" w:rsidRDefault="00E60A39" w:rsidP="00E60A39">
      <w:pPr>
        <w:rPr>
          <w:lang w:eastAsia="en-US"/>
        </w:rPr>
      </w:pPr>
      <w:r>
        <w:rPr>
          <w:lang w:eastAsia="en-US"/>
        </w:rPr>
        <w:t>Fill the Values</w:t>
      </w:r>
    </w:p>
    <w:p w14:paraId="5FF93BCC" w14:textId="6261E5EE" w:rsidR="00E60A39" w:rsidRDefault="00293093" w:rsidP="00E60A39">
      <w:pPr>
        <w:rPr>
          <w:lang w:eastAsia="en-US"/>
        </w:rPr>
      </w:pPr>
      <w:r>
        <w:rPr>
          <w:lang w:eastAsia="en-US"/>
        </w:rPr>
        <w:t>Tap</w:t>
      </w:r>
      <w:r w:rsidR="00E60A39">
        <w:rPr>
          <w:lang w:eastAsia="en-US"/>
        </w:rPr>
        <w:t xml:space="preserve"> on Save</w:t>
      </w:r>
    </w:p>
    <w:p w14:paraId="5D1B69BE" w14:textId="7554C2A2" w:rsidR="0096360D" w:rsidRDefault="00DB0A57" w:rsidP="0096360D">
      <w:pPr>
        <w:pStyle w:val="Heading1"/>
      </w:pPr>
      <w:r>
        <w:lastRenderedPageBreak/>
        <w:t>Modify</w:t>
      </w:r>
      <w:r w:rsidR="0096360D">
        <w:t xml:space="preserve"> Rule</w:t>
      </w:r>
    </w:p>
    <w:p w14:paraId="7FB47CBB" w14:textId="77777777" w:rsidR="0096360D" w:rsidRDefault="0096360D" w:rsidP="0096360D">
      <w:pPr>
        <w:rPr>
          <w:lang w:eastAsia="en-US"/>
        </w:rPr>
      </w:pPr>
    </w:p>
    <w:p w14:paraId="4A22028D" w14:textId="77777777" w:rsidR="0096360D" w:rsidRDefault="0096360D" w:rsidP="0096360D">
      <w:pPr>
        <w:rPr>
          <w:lang w:eastAsia="en-US"/>
        </w:rPr>
      </w:pPr>
    </w:p>
    <w:p w14:paraId="15C8B55D" w14:textId="08336152" w:rsidR="0096360D" w:rsidRDefault="0096360D" w:rsidP="0096360D">
      <w:pPr>
        <w:rPr>
          <w:lang w:eastAsia="en-US"/>
        </w:rPr>
      </w:pPr>
      <w:r>
        <w:rPr>
          <w:lang w:eastAsia="en-US"/>
        </w:rPr>
        <w:t xml:space="preserve">Click on </w:t>
      </w:r>
      <w:r w:rsidR="005E4D0D">
        <w:rPr>
          <w:lang w:eastAsia="en-US"/>
        </w:rPr>
        <w:t xml:space="preserve">a Rule you want to Modify </w:t>
      </w:r>
      <w:r>
        <w:rPr>
          <w:lang w:eastAsia="en-US"/>
        </w:rPr>
        <w:t xml:space="preserve">on the Rules List </w:t>
      </w:r>
      <w:r w:rsidR="005E4D0D">
        <w:rPr>
          <w:lang w:eastAsia="en-US"/>
        </w:rPr>
        <w:t>Screen.</w:t>
      </w:r>
    </w:p>
    <w:p w14:paraId="4FE277F7" w14:textId="77777777" w:rsidR="0096360D" w:rsidRDefault="0096360D" w:rsidP="0096360D">
      <w:pPr>
        <w:rPr>
          <w:lang w:eastAsia="en-US"/>
        </w:rPr>
      </w:pPr>
    </w:p>
    <w:p w14:paraId="3E212E00" w14:textId="7933AE5B" w:rsidR="0096360D" w:rsidRDefault="00E67673" w:rsidP="00D2435A">
      <w:pPr>
        <w:jc w:val="right"/>
        <w:rPr>
          <w:lang w:eastAsia="en-US"/>
        </w:rPr>
      </w:pPr>
      <w:r>
        <w:rPr>
          <w:noProof/>
          <w:lang w:eastAsia="en-US"/>
        </w:rPr>
        <mc:AlternateContent>
          <mc:Choice Requires="wpg">
            <w:drawing>
              <wp:anchor distT="0" distB="0" distL="114300" distR="114300" simplePos="0" relativeHeight="251699200" behindDoc="0" locked="0" layoutInCell="1" allowOverlap="1" wp14:anchorId="4EB4C76D" wp14:editId="1F40C2FA">
                <wp:simplePos x="0" y="0"/>
                <wp:positionH relativeFrom="column">
                  <wp:posOffset>-829733</wp:posOffset>
                </wp:positionH>
                <wp:positionV relativeFrom="paragraph">
                  <wp:posOffset>1802342</wp:posOffset>
                </wp:positionV>
                <wp:extent cx="1439333" cy="1566333"/>
                <wp:effectExtent l="0" t="25400" r="34290" b="8890"/>
                <wp:wrapNone/>
                <wp:docPr id="67" name="Group 67"/>
                <wp:cNvGraphicFramePr/>
                <a:graphic xmlns:a="http://schemas.openxmlformats.org/drawingml/2006/main">
                  <a:graphicData uri="http://schemas.microsoft.com/office/word/2010/wordprocessingGroup">
                    <wpg:wgp>
                      <wpg:cNvGrpSpPr/>
                      <wpg:grpSpPr>
                        <a:xfrm>
                          <a:off x="0" y="0"/>
                          <a:ext cx="1439333" cy="1566333"/>
                          <a:chOff x="0" y="0"/>
                          <a:chExt cx="1439333" cy="1566333"/>
                        </a:xfrm>
                      </wpg:grpSpPr>
                      <wpg:grpSp>
                        <wpg:cNvPr id="49" name="Group 49"/>
                        <wpg:cNvGrpSpPr/>
                        <wpg:grpSpPr>
                          <a:xfrm>
                            <a:off x="0" y="1109133"/>
                            <a:ext cx="1151255" cy="457200"/>
                            <a:chOff x="0" y="0"/>
                            <a:chExt cx="1270000" cy="711200"/>
                          </a:xfrm>
                        </wpg:grpSpPr>
                        <wps:wsp>
                          <wps:cNvPr id="50" name="Rounded Rectangle 50"/>
                          <wps:cNvSpPr/>
                          <wps:spPr>
                            <a:xfrm>
                              <a:off x="0" y="0"/>
                              <a:ext cx="1270000" cy="7112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0" y="107242"/>
                              <a:ext cx="1270000" cy="538106"/>
                            </a:xfrm>
                            <a:prstGeom prst="rect">
                              <a:avLst/>
                            </a:prstGeom>
                            <a:noFill/>
                            <a:ln w="6350">
                              <a:noFill/>
                            </a:ln>
                          </wps:spPr>
                          <wps:txbx>
                            <w:txbxContent>
                              <w:p w14:paraId="3A349E8A" w14:textId="0CFEABF8" w:rsidR="0096360D" w:rsidRPr="00AF504F" w:rsidRDefault="0096360D" w:rsidP="0096360D">
                                <w:pPr>
                                  <w:jc w:val="center"/>
                                  <w:rPr>
                                    <w:lang w:val="en-US"/>
                                  </w:rPr>
                                </w:pPr>
                                <w:r>
                                  <w:rPr>
                                    <w:lang w:val="en-US"/>
                                  </w:rPr>
                                  <w:t xml:space="preserve">Tap </w:t>
                                </w:r>
                                <w:r w:rsidR="00D9223D">
                                  <w:rPr>
                                    <w:lang w:val="en-US"/>
                                  </w:rPr>
                                  <w:t>Rule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 name="Straight Arrow Connector 56"/>
                        <wps:cNvCnPr/>
                        <wps:spPr>
                          <a:xfrm flipV="1">
                            <a:off x="584200" y="0"/>
                            <a:ext cx="855133" cy="1058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B4C76D" id="Group 67" o:spid="_x0000_s1056" style="position:absolute;left:0;text-align:left;margin-left:-65.35pt;margin-top:141.9pt;width:113.35pt;height:123.35pt;z-index:251699200" coordsize="14393,156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">
                <v:group id="Group 49" o:spid="_x0000_s1057" style="position:absolute;top:11091;width:11512;height:4572" coordsize="12700,7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oundrect id="Rounded Rectangle 50" o:spid="_x0000_s1058" style="position:absolute;width:12700;height:711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" fillcolor="white [3212]" strokecolor="#1f3763 [1604]" strokeweight="1pt">
                    <v:stroke joinstyle="miter"/>
                  </v:roundrect>
                  <v:shape id="Text Box 51" o:spid="_x0000_s1059" type="#_x0000_t202" style="position:absolute;top:1072;width:12700;height:5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14:paraId="3A349E8A" w14:textId="0CFEABF8" w:rsidR="0096360D" w:rsidRPr="00AF504F" w:rsidRDefault="0096360D" w:rsidP="0096360D">
                          <w:pPr>
                            <w:jc w:val="center"/>
                            <w:rPr>
                              <w:lang w:val="en-US"/>
                            </w:rPr>
                          </w:pPr>
                          <w:r>
                            <w:rPr>
                              <w:lang w:val="en-US"/>
                            </w:rPr>
                            <w:t xml:space="preserve">Tap </w:t>
                          </w:r>
                          <w:r w:rsidR="00D9223D">
                            <w:rPr>
                              <w:lang w:val="en-US"/>
                            </w:rPr>
                            <w:t>Rule</w:t>
                          </w:r>
                        </w:p>
                      </w:txbxContent>
                    </v:textbox>
                  </v:shape>
                </v:group>
                <v:shapetype id="_x0000_t32" coordsize="21600,21600" o:spt="32" o:oned="t" path="m,l21600,21600e" filled="f">
                  <v:path arrowok="t" fillok="f" o:connecttype="none"/>
                  <o:lock v:ext="edit" shapetype="t"/>
                </v:shapetype>
                <v:shape id="Straight Arrow Connector 56" o:spid="_x0000_s1060" type="#_x0000_t32" style="position:absolute;left:5842;width:8551;height:1058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Cj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" strokecolor="#4472c4 [3204]" strokeweight=".5pt">
                  <v:stroke endarrow="block" joinstyle="miter"/>
                </v:shape>
              </v:group>
            </w:pict>
          </mc:Fallback>
        </mc:AlternateContent>
      </w:r>
      <w:r w:rsidR="0096360D" w:rsidRPr="000B1D42">
        <w:rPr>
          <w:noProof/>
          <w:lang w:eastAsia="en-US"/>
        </w:rPr>
        <w:drawing>
          <wp:inline distT="0" distB="0" distL="0" distR="0" wp14:anchorId="4C92201F" wp14:editId="1284AC17">
            <wp:extent cx="2515973" cy="5970412"/>
            <wp:effectExtent l="0" t="0" r="0" b="0"/>
            <wp:docPr id="53" name="Picture 5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7"/>
                    <a:stretch>
                      <a:fillRect/>
                    </a:stretch>
                  </pic:blipFill>
                  <pic:spPr>
                    <a:xfrm>
                      <a:off x="0" y="0"/>
                      <a:ext cx="2544054" cy="6037049"/>
                    </a:xfrm>
                    <a:prstGeom prst="rect">
                      <a:avLst/>
                    </a:prstGeom>
                  </pic:spPr>
                </pic:pic>
              </a:graphicData>
            </a:graphic>
          </wp:inline>
        </w:drawing>
      </w:r>
      <w:r w:rsidR="00D2435A" w:rsidRPr="00D2435A">
        <w:rPr>
          <w:noProof/>
        </w:rPr>
        <w:t xml:space="preserve"> </w:t>
      </w:r>
      <w:r w:rsidR="00D2435A" w:rsidRPr="00D2435A">
        <w:rPr>
          <w:noProof/>
          <w:lang w:eastAsia="en-US"/>
        </w:rPr>
        <w:drawing>
          <wp:inline distT="0" distB="0" distL="0" distR="0" wp14:anchorId="4640C679" wp14:editId="06CABBD6">
            <wp:extent cx="2522992" cy="5958703"/>
            <wp:effectExtent l="0" t="0" r="4445"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9"/>
                    <a:stretch>
                      <a:fillRect/>
                    </a:stretch>
                  </pic:blipFill>
                  <pic:spPr>
                    <a:xfrm>
                      <a:off x="0" y="0"/>
                      <a:ext cx="2543606" cy="6007389"/>
                    </a:xfrm>
                    <a:prstGeom prst="rect">
                      <a:avLst/>
                    </a:prstGeom>
                  </pic:spPr>
                </pic:pic>
              </a:graphicData>
            </a:graphic>
          </wp:inline>
        </w:drawing>
      </w:r>
    </w:p>
    <w:p w14:paraId="19EE85BA" w14:textId="77777777" w:rsidR="0096360D" w:rsidRPr="009279F0" w:rsidRDefault="0096360D" w:rsidP="0096360D">
      <w:pPr>
        <w:rPr>
          <w:lang w:eastAsia="en-US"/>
        </w:rPr>
      </w:pPr>
    </w:p>
    <w:p w14:paraId="6E8CEE3C" w14:textId="77777777" w:rsidR="0096360D" w:rsidRPr="009279F0" w:rsidRDefault="0096360D" w:rsidP="0096360D">
      <w:pPr>
        <w:rPr>
          <w:lang w:eastAsia="en-US"/>
        </w:rPr>
      </w:pPr>
    </w:p>
    <w:p w14:paraId="2F9C6072" w14:textId="77777777" w:rsidR="0096360D" w:rsidRPr="000B1D42" w:rsidRDefault="0096360D" w:rsidP="0096360D">
      <w:pPr>
        <w:rPr>
          <w:lang w:eastAsia="en-US"/>
        </w:rPr>
      </w:pPr>
    </w:p>
    <w:p w14:paraId="1D2CB794" w14:textId="77777777" w:rsidR="0096360D" w:rsidRDefault="0096360D" w:rsidP="0096360D">
      <w:pPr>
        <w:pStyle w:val="Subtitle"/>
      </w:pPr>
      <w:r>
        <w:t>Steps:</w:t>
      </w:r>
    </w:p>
    <w:p w14:paraId="3F64CAD2" w14:textId="44BE415C" w:rsidR="00704715" w:rsidRDefault="00704715" w:rsidP="00704715">
      <w:pPr>
        <w:rPr>
          <w:lang w:eastAsia="en-US"/>
        </w:rPr>
      </w:pPr>
      <w:r>
        <w:rPr>
          <w:lang w:eastAsia="en-US"/>
        </w:rPr>
        <w:t>Tap on the Rule</w:t>
      </w:r>
    </w:p>
    <w:p w14:paraId="18C5A9CA" w14:textId="3C5F3512" w:rsidR="00704715" w:rsidRDefault="00704715" w:rsidP="00704715">
      <w:pPr>
        <w:rPr>
          <w:lang w:eastAsia="en-US"/>
        </w:rPr>
      </w:pPr>
      <w:r>
        <w:rPr>
          <w:lang w:eastAsia="en-US"/>
        </w:rPr>
        <w:t>Modify the Values</w:t>
      </w:r>
    </w:p>
    <w:p w14:paraId="720F7981" w14:textId="77777777" w:rsidR="00704715" w:rsidRDefault="00704715" w:rsidP="00704715">
      <w:pPr>
        <w:rPr>
          <w:lang w:eastAsia="en-US"/>
        </w:rPr>
      </w:pPr>
      <w:r>
        <w:rPr>
          <w:lang w:eastAsia="en-US"/>
        </w:rPr>
        <w:t>Tap on Save</w:t>
      </w:r>
    </w:p>
    <w:p w14:paraId="6B70527E" w14:textId="77777777" w:rsidR="008C29F8" w:rsidRDefault="008C29F8" w:rsidP="00496B7B">
      <w:pPr>
        <w:pStyle w:val="Subtitle"/>
      </w:pPr>
    </w:p>
    <w:p w14:paraId="19892569" w14:textId="77777777" w:rsidR="00586F0D" w:rsidRDefault="00586F0D">
      <w:pPr>
        <w:rPr>
          <w:rFonts w:asciiTheme="minorHAnsi" w:eastAsiaTheme="minorEastAsia" w:hAnsiTheme="minorHAnsi" w:cstheme="minorBidi"/>
          <w:color w:val="5A5A5A" w:themeColor="text1" w:themeTint="A5"/>
          <w:spacing w:val="15"/>
          <w:sz w:val="22"/>
          <w:szCs w:val="22"/>
          <w:lang w:eastAsia="en-US"/>
        </w:rPr>
      </w:pPr>
      <w:r>
        <w:br w:type="page"/>
      </w:r>
    </w:p>
    <w:p w14:paraId="1DA5ADEB" w14:textId="1C5E995A" w:rsidR="00CE4736" w:rsidRDefault="00CE4736" w:rsidP="00CE4736">
      <w:pPr>
        <w:pStyle w:val="Heading1"/>
      </w:pPr>
      <w:r>
        <w:lastRenderedPageBreak/>
        <w:t>Delete Rule</w:t>
      </w:r>
    </w:p>
    <w:p w14:paraId="780DDA52" w14:textId="77777777" w:rsidR="00CE4736" w:rsidRDefault="00CE4736" w:rsidP="00CE4736">
      <w:pPr>
        <w:rPr>
          <w:lang w:eastAsia="en-US"/>
        </w:rPr>
      </w:pPr>
    </w:p>
    <w:p w14:paraId="467D86B5" w14:textId="77777777" w:rsidR="00CE4736" w:rsidRDefault="00CE4736" w:rsidP="00CE4736">
      <w:pPr>
        <w:rPr>
          <w:lang w:eastAsia="en-US"/>
        </w:rPr>
      </w:pPr>
    </w:p>
    <w:p w14:paraId="58A59E9A" w14:textId="77777777" w:rsidR="00CE4736" w:rsidRDefault="00CE4736" w:rsidP="00CE4736">
      <w:pPr>
        <w:rPr>
          <w:lang w:eastAsia="en-US"/>
        </w:rPr>
      </w:pPr>
      <w:r>
        <w:rPr>
          <w:lang w:eastAsia="en-US"/>
        </w:rPr>
        <w:t>Click on a Rule you want to Modify on the Rules List Screen.</w:t>
      </w:r>
    </w:p>
    <w:p w14:paraId="64C25368" w14:textId="77777777" w:rsidR="00CE4736" w:rsidRDefault="00CE4736" w:rsidP="00CE4736">
      <w:pPr>
        <w:rPr>
          <w:lang w:eastAsia="en-US"/>
        </w:rPr>
      </w:pPr>
    </w:p>
    <w:p w14:paraId="0E06B857" w14:textId="37B2C099" w:rsidR="00CE4736" w:rsidRDefault="00981DD2" w:rsidP="00B46CBD">
      <w:pPr>
        <w:jc w:val="center"/>
        <w:rPr>
          <w:lang w:eastAsia="en-US"/>
        </w:rPr>
      </w:pPr>
      <w:r>
        <w:rPr>
          <w:noProof/>
          <w:lang w:eastAsia="en-US"/>
        </w:rPr>
        <mc:AlternateContent>
          <mc:Choice Requires="wps">
            <w:drawing>
              <wp:anchor distT="0" distB="0" distL="114300" distR="114300" simplePos="0" relativeHeight="251702272" behindDoc="0" locked="0" layoutInCell="1" allowOverlap="1" wp14:anchorId="40D89772" wp14:editId="2A94AD2D">
                <wp:simplePos x="0" y="0"/>
                <wp:positionH relativeFrom="column">
                  <wp:posOffset>4004733</wp:posOffset>
                </wp:positionH>
                <wp:positionV relativeFrom="paragraph">
                  <wp:posOffset>2386542</wp:posOffset>
                </wp:positionV>
                <wp:extent cx="1007534" cy="67310"/>
                <wp:effectExtent l="0" t="50800" r="8890" b="21590"/>
                <wp:wrapNone/>
                <wp:docPr id="57" name="Straight Arrow Connector 57"/>
                <wp:cNvGraphicFramePr/>
                <a:graphic xmlns:a="http://schemas.openxmlformats.org/drawingml/2006/main">
                  <a:graphicData uri="http://schemas.microsoft.com/office/word/2010/wordprocessingShape">
                    <wps:wsp>
                      <wps:cNvCnPr/>
                      <wps:spPr>
                        <a:xfrm flipH="1" flipV="1">
                          <a:off x="0" y="0"/>
                          <a:ext cx="1007534" cy="67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580C3" id="Straight Arrow Connector 57" o:spid="_x0000_s1026" type="#_x0000_t32" style="position:absolute;margin-left:315.35pt;margin-top:187.9pt;width:79.35pt;height:5.3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" strokecolor="#4472c4 [3204]" strokeweight=".5pt">
                <v:stroke endarrow="block" joinstyle="miter"/>
              </v:shape>
            </w:pict>
          </mc:Fallback>
        </mc:AlternateContent>
      </w:r>
      <w:r>
        <w:rPr>
          <w:noProof/>
        </w:rPr>
        <mc:AlternateContent>
          <mc:Choice Requires="wpg">
            <w:drawing>
              <wp:anchor distT="0" distB="0" distL="114300" distR="114300" simplePos="0" relativeHeight="251701248" behindDoc="0" locked="0" layoutInCell="1" allowOverlap="1" wp14:anchorId="5DFA73D0" wp14:editId="24C4662D">
                <wp:simplePos x="0" y="0"/>
                <wp:positionH relativeFrom="column">
                  <wp:posOffset>4716356</wp:posOffset>
                </wp:positionH>
                <wp:positionV relativeFrom="paragraph">
                  <wp:posOffset>2454275</wp:posOffset>
                </wp:positionV>
                <wp:extent cx="1151255" cy="457200"/>
                <wp:effectExtent l="0" t="0" r="17145" b="12700"/>
                <wp:wrapNone/>
                <wp:docPr id="58" name="Group 58"/>
                <wp:cNvGraphicFramePr/>
                <a:graphic xmlns:a="http://schemas.openxmlformats.org/drawingml/2006/main">
                  <a:graphicData uri="http://schemas.microsoft.com/office/word/2010/wordprocessingGroup">
                    <wpg:wgp>
                      <wpg:cNvGrpSpPr/>
                      <wpg:grpSpPr>
                        <a:xfrm>
                          <a:off x="0" y="0"/>
                          <a:ext cx="1151255" cy="457200"/>
                          <a:chOff x="0" y="0"/>
                          <a:chExt cx="1270000" cy="711200"/>
                        </a:xfrm>
                      </wpg:grpSpPr>
                      <wps:wsp>
                        <wps:cNvPr id="59" name="Rounded Rectangle 59"/>
                        <wps:cNvSpPr/>
                        <wps:spPr>
                          <a:xfrm>
                            <a:off x="0" y="0"/>
                            <a:ext cx="1270000" cy="7112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0" y="107242"/>
                            <a:ext cx="1270000" cy="538106"/>
                          </a:xfrm>
                          <a:prstGeom prst="rect">
                            <a:avLst/>
                          </a:prstGeom>
                          <a:noFill/>
                          <a:ln w="6350">
                            <a:noFill/>
                          </a:ln>
                        </wps:spPr>
                        <wps:txbx>
                          <w:txbxContent>
                            <w:p w14:paraId="364242E0" w14:textId="1BA8D2DF" w:rsidR="00CE4736" w:rsidRPr="00AF504F" w:rsidRDefault="00CE4736" w:rsidP="00CE4736">
                              <w:pPr>
                                <w:jc w:val="center"/>
                                <w:rPr>
                                  <w:lang w:val="en-US"/>
                                </w:rPr>
                              </w:pPr>
                              <w:r>
                                <w:rPr>
                                  <w:lang w:val="en-US"/>
                                </w:rPr>
                                <w:t xml:space="preserve">Tap </w:t>
                              </w:r>
                              <w:r w:rsidR="00981DD2">
                                <w:rPr>
                                  <w:lang w:val="en-US"/>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A73D0" id="Group 58" o:spid="_x0000_s1061" style="position:absolute;left:0;text-align:left;margin-left:371.35pt;margin-top:193.25pt;width:90.65pt;height:36pt;z-index:251701248;mso-width-relative:margin;mso-height-relative:margin" coordsize="12700,71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">
                <v:roundrect id="Rounded Rectangle 59" o:spid="_x0000_s1062" style="position:absolute;width:12700;height:711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" fillcolor="white [3212]" strokecolor="#1f3763 [1604]" strokeweight="1pt">
                  <v:stroke joinstyle="miter"/>
                </v:roundrect>
                <v:shape id="Text Box 60" o:spid="_x0000_s1063" type="#_x0000_t202" style="position:absolute;top:1072;width:12700;height:5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" filled="f" stroked="f" strokeweight=".5pt">
                  <v:textbox>
                    <w:txbxContent>
                      <w:p w14:paraId="364242E0" w14:textId="1BA8D2DF" w:rsidR="00CE4736" w:rsidRPr="00AF504F" w:rsidRDefault="00CE4736" w:rsidP="00CE4736">
                        <w:pPr>
                          <w:jc w:val="center"/>
                          <w:rPr>
                            <w:lang w:val="en-US"/>
                          </w:rPr>
                        </w:pPr>
                        <w:r>
                          <w:rPr>
                            <w:lang w:val="en-US"/>
                          </w:rPr>
                          <w:t xml:space="preserve">Tap </w:t>
                        </w:r>
                        <w:r w:rsidR="00981DD2">
                          <w:rPr>
                            <w:lang w:val="en-US"/>
                          </w:rPr>
                          <w:t>Delete</w:t>
                        </w:r>
                      </w:p>
                    </w:txbxContent>
                  </v:textbox>
                </v:shape>
              </v:group>
            </w:pict>
          </mc:Fallback>
        </mc:AlternateContent>
      </w:r>
      <w:r w:rsidR="00CE4736" w:rsidRPr="000B1D42">
        <w:rPr>
          <w:noProof/>
          <w:lang w:eastAsia="en-US"/>
        </w:rPr>
        <w:drawing>
          <wp:inline distT="0" distB="0" distL="0" distR="0" wp14:anchorId="043D50BC" wp14:editId="1D90831F">
            <wp:extent cx="2515973" cy="5970412"/>
            <wp:effectExtent l="0" t="0" r="0" b="0"/>
            <wp:docPr id="61" name="Picture 6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7"/>
                    <a:stretch>
                      <a:fillRect/>
                    </a:stretch>
                  </pic:blipFill>
                  <pic:spPr>
                    <a:xfrm>
                      <a:off x="0" y="0"/>
                      <a:ext cx="2544054" cy="6037049"/>
                    </a:xfrm>
                    <a:prstGeom prst="rect">
                      <a:avLst/>
                    </a:prstGeom>
                  </pic:spPr>
                </pic:pic>
              </a:graphicData>
            </a:graphic>
          </wp:inline>
        </w:drawing>
      </w:r>
    </w:p>
    <w:p w14:paraId="32DAA93D" w14:textId="77777777" w:rsidR="00CE4736" w:rsidRPr="009279F0" w:rsidRDefault="00CE4736" w:rsidP="00CE4736">
      <w:pPr>
        <w:rPr>
          <w:lang w:eastAsia="en-US"/>
        </w:rPr>
      </w:pPr>
    </w:p>
    <w:p w14:paraId="099B5584" w14:textId="77777777" w:rsidR="00CE4736" w:rsidRPr="009279F0" w:rsidRDefault="00CE4736" w:rsidP="00CE4736">
      <w:pPr>
        <w:rPr>
          <w:lang w:eastAsia="en-US"/>
        </w:rPr>
      </w:pPr>
    </w:p>
    <w:p w14:paraId="272C5FF4" w14:textId="77777777" w:rsidR="00CE4736" w:rsidRPr="000B1D42" w:rsidRDefault="00CE4736" w:rsidP="00CE4736">
      <w:pPr>
        <w:rPr>
          <w:lang w:eastAsia="en-US"/>
        </w:rPr>
      </w:pPr>
    </w:p>
    <w:p w14:paraId="6C69D38D" w14:textId="77777777" w:rsidR="00CE4736" w:rsidRDefault="00CE4736" w:rsidP="00CE4736">
      <w:pPr>
        <w:pStyle w:val="Subtitle"/>
      </w:pPr>
      <w:r>
        <w:t>Steps:</w:t>
      </w:r>
    </w:p>
    <w:p w14:paraId="32E5C61A" w14:textId="3295E7DC" w:rsidR="00CE4736" w:rsidRDefault="00CE4736" w:rsidP="00CE4736">
      <w:pPr>
        <w:rPr>
          <w:lang w:eastAsia="en-US"/>
        </w:rPr>
      </w:pPr>
      <w:r>
        <w:rPr>
          <w:lang w:eastAsia="en-US"/>
        </w:rPr>
        <w:t xml:space="preserve">Tap </w:t>
      </w:r>
      <w:r w:rsidR="007F7B54">
        <w:rPr>
          <w:lang w:eastAsia="en-US"/>
        </w:rPr>
        <w:t xml:space="preserve">Delete Button </w:t>
      </w:r>
      <w:r>
        <w:rPr>
          <w:lang w:eastAsia="en-US"/>
        </w:rPr>
        <w:t>on the Rule</w:t>
      </w:r>
    </w:p>
    <w:p w14:paraId="69FB7AA2" w14:textId="77777777" w:rsidR="008A5AE3" w:rsidRDefault="008A5AE3" w:rsidP="00496B7B">
      <w:pPr>
        <w:pStyle w:val="Subtitle"/>
      </w:pPr>
    </w:p>
    <w:p w14:paraId="533B073C" w14:textId="42889D8F" w:rsidR="00174F8E" w:rsidRDefault="0071002E">
      <w:pPr>
        <w:rPr>
          <w:rFonts w:asciiTheme="minorHAnsi" w:eastAsiaTheme="minorEastAsia" w:hAnsiTheme="minorHAnsi" w:cstheme="minorBidi"/>
          <w:color w:val="5A5A5A" w:themeColor="text1" w:themeTint="A5"/>
          <w:spacing w:val="15"/>
          <w:sz w:val="22"/>
          <w:szCs w:val="22"/>
          <w:lang w:eastAsia="en-US"/>
        </w:rPr>
      </w:pPr>
      <w:r>
        <w:br w:type="page"/>
      </w:r>
    </w:p>
    <w:p w14:paraId="2E8BCE72" w14:textId="21686DDC" w:rsidR="0071002E" w:rsidRDefault="00174F8E" w:rsidP="00174F8E">
      <w:pPr>
        <w:pStyle w:val="Title"/>
        <w:jc w:val="center"/>
      </w:pPr>
      <w:r>
        <w:lastRenderedPageBreak/>
        <w:t>End User Browser Application</w:t>
      </w:r>
    </w:p>
    <w:p w14:paraId="3E4B5AE0" w14:textId="77777777" w:rsidR="00174F8E" w:rsidRPr="00174F8E" w:rsidRDefault="00174F8E" w:rsidP="00174F8E">
      <w:pPr>
        <w:rPr>
          <w:lang w:eastAsia="en-US"/>
        </w:rPr>
      </w:pPr>
    </w:p>
    <w:p w14:paraId="0E113E36" w14:textId="77777777" w:rsidR="00174F8E" w:rsidRDefault="00174F8E" w:rsidP="00174F8E">
      <w:pPr>
        <w:pStyle w:val="Subtitle"/>
      </w:pPr>
      <w:r>
        <w:t>Summary</w:t>
      </w:r>
    </w:p>
    <w:p w14:paraId="468C4721" w14:textId="1B8B0484" w:rsidR="00174F8E" w:rsidRDefault="00174F8E" w:rsidP="00174F8E">
      <w:r>
        <w:tab/>
        <w:t xml:space="preserve">This section provides details for using the End User Browser Application. </w:t>
      </w:r>
    </w:p>
    <w:p w14:paraId="0E918898" w14:textId="77777777" w:rsidR="00174F8E" w:rsidRDefault="00174F8E" w:rsidP="00174F8E">
      <w:pPr>
        <w:pStyle w:val="Subtitle"/>
      </w:pPr>
    </w:p>
    <w:p w14:paraId="0031ED43" w14:textId="77777777" w:rsidR="00174F8E" w:rsidRDefault="00174F8E" w:rsidP="00174F8E">
      <w:pPr>
        <w:pStyle w:val="Subtitle"/>
      </w:pPr>
      <w:r>
        <w:t>Requirements</w:t>
      </w:r>
    </w:p>
    <w:p w14:paraId="10B8BC78" w14:textId="68D0CEA1" w:rsidR="006931A7" w:rsidRDefault="006931A7" w:rsidP="00174F8E">
      <w:pPr>
        <w:pStyle w:val="ListParagraph"/>
        <w:numPr>
          <w:ilvl w:val="0"/>
          <w:numId w:val="15"/>
        </w:numPr>
      </w:pPr>
      <w:r>
        <w:t xml:space="preserve">System with a Browser application. </w:t>
      </w:r>
    </w:p>
    <w:p w14:paraId="1667E61B" w14:textId="7EDA1DDE" w:rsidR="00174F8E" w:rsidRDefault="00174F8E" w:rsidP="00174F8E">
      <w:pPr>
        <w:pStyle w:val="ListParagraph"/>
        <w:numPr>
          <w:ilvl w:val="0"/>
          <w:numId w:val="15"/>
        </w:numPr>
      </w:pPr>
      <w:r>
        <w:t xml:space="preserve">Ensure that the Fanalite Realtime Rest Server is running. </w:t>
      </w:r>
    </w:p>
    <w:p w14:paraId="2AF34738" w14:textId="0520E31F" w:rsidR="00174F8E" w:rsidRDefault="00174F8E" w:rsidP="00174F8E">
      <w:pPr>
        <w:pStyle w:val="ListParagraph"/>
        <w:numPr>
          <w:ilvl w:val="0"/>
          <w:numId w:val="15"/>
        </w:numPr>
      </w:pPr>
      <w:r>
        <w:t xml:space="preserve">Ensure that the Fanalite </w:t>
      </w:r>
      <w:r w:rsidR="007A76D2">
        <w:t>Frontend Application</w:t>
      </w:r>
      <w:r>
        <w:t xml:space="preserve"> Server is running</w:t>
      </w:r>
    </w:p>
    <w:p w14:paraId="59B5C300" w14:textId="350E40D6" w:rsidR="006931A7" w:rsidRDefault="006931A7" w:rsidP="00174F8E">
      <w:pPr>
        <w:pStyle w:val="ListParagraph"/>
        <w:numPr>
          <w:ilvl w:val="0"/>
          <w:numId w:val="15"/>
        </w:numPr>
      </w:pPr>
      <w:r>
        <w:t>The Realtime Rest Server and Frontend Application Server are reachable from the system where you are going to run your Browser application.</w:t>
      </w:r>
    </w:p>
    <w:p w14:paraId="51FFF409" w14:textId="77777777" w:rsidR="00174F8E" w:rsidRDefault="00174F8E" w:rsidP="00174F8E">
      <w:pPr>
        <w:pStyle w:val="ListParagraph"/>
        <w:ind w:left="1080"/>
      </w:pPr>
    </w:p>
    <w:p w14:paraId="6341CE44" w14:textId="2E2E90E9" w:rsidR="00174F8E" w:rsidRDefault="00174F8E" w:rsidP="00174F8E">
      <w:r>
        <w:t xml:space="preserve">The instructions for the same are provided in the </w:t>
      </w:r>
      <w:r w:rsidR="00674DD0">
        <w:t xml:space="preserve">‘End User Application’ in the </w:t>
      </w:r>
      <w:r>
        <w:t xml:space="preserve">‘Fanalite </w:t>
      </w:r>
      <w:r w:rsidR="00674DD0">
        <w:t>Deployment</w:t>
      </w:r>
      <w:r>
        <w:t xml:space="preserve"> Guide’.</w:t>
      </w:r>
    </w:p>
    <w:p w14:paraId="6E92EE1A" w14:textId="77777777" w:rsidR="00174F8E" w:rsidRDefault="00174F8E" w:rsidP="00174F8E">
      <w:pPr>
        <w:pStyle w:val="ListParagraph"/>
        <w:ind w:left="1080"/>
      </w:pPr>
    </w:p>
    <w:p w14:paraId="4D6B574C" w14:textId="77777777" w:rsidR="00174F8E" w:rsidRDefault="00174F8E" w:rsidP="00174F8E">
      <w:pPr>
        <w:pStyle w:val="Subtitle"/>
      </w:pPr>
    </w:p>
    <w:p w14:paraId="2A00CAE3" w14:textId="7B66535C" w:rsidR="00174F8E" w:rsidRDefault="00125681" w:rsidP="00174F8E">
      <w:pPr>
        <w:pStyle w:val="Subtitle"/>
      </w:pPr>
      <w:r>
        <w:t>Start</w:t>
      </w:r>
    </w:p>
    <w:p w14:paraId="7B743CDB" w14:textId="77777777" w:rsidR="00174F8E" w:rsidRPr="004A666C" w:rsidRDefault="00174F8E" w:rsidP="00174F8E">
      <w:pPr>
        <w:rPr>
          <w:lang w:eastAsia="en-US"/>
        </w:rPr>
      </w:pPr>
    </w:p>
    <w:p w14:paraId="354F87F5" w14:textId="1C97C302" w:rsidR="00174F8E" w:rsidRDefault="006931A7" w:rsidP="006931A7">
      <w:pPr>
        <w:rPr>
          <w:b/>
          <w:bCs/>
        </w:rPr>
      </w:pPr>
      <w:r>
        <w:t>Open your browser</w:t>
      </w:r>
    </w:p>
    <w:p w14:paraId="519BCE8D" w14:textId="77777777" w:rsidR="00496B7B" w:rsidRPr="00496B7B" w:rsidRDefault="00496B7B" w:rsidP="00496B7B">
      <w:pPr>
        <w:rPr>
          <w:lang w:eastAsia="en-US"/>
        </w:rPr>
      </w:pPr>
    </w:p>
    <w:p w14:paraId="2C41A25B" w14:textId="77777777" w:rsidR="00006BA4" w:rsidRDefault="00006BA4" w:rsidP="00B20BA8">
      <w:pPr>
        <w:pStyle w:val="Code"/>
        <w:framePr w:wrap="around"/>
      </w:pPr>
    </w:p>
    <w:p w14:paraId="1A9159A6" w14:textId="4797F93E" w:rsidR="00174F8E" w:rsidRDefault="00B20BA8" w:rsidP="00B20BA8">
      <w:pPr>
        <w:pStyle w:val="Code"/>
        <w:framePr w:wrap="around"/>
      </w:pPr>
      <w:r w:rsidRPr="00B20BA8">
        <w:t>http://localhost:3000/</w:t>
      </w:r>
      <w:r>
        <w:br/>
      </w:r>
      <w:r w:rsidRPr="00B20BA8">
        <w:t xml:space="preserve"> </w:t>
      </w:r>
      <w:r w:rsidR="00174F8E">
        <w:br w:type="page"/>
      </w:r>
    </w:p>
    <w:p w14:paraId="21774B33" w14:textId="788C9ECB" w:rsidR="001E3B25" w:rsidRDefault="001E3B25" w:rsidP="001E3B25">
      <w:pPr>
        <w:rPr>
          <w:lang w:eastAsia="en-US"/>
        </w:rPr>
      </w:pPr>
    </w:p>
    <w:p w14:paraId="1B5DF544" w14:textId="77777777" w:rsidR="00BB581D" w:rsidRDefault="00BB581D">
      <w:pPr>
        <w:rPr>
          <w:lang w:eastAsia="en-US"/>
        </w:rPr>
      </w:pPr>
      <w:r>
        <w:rPr>
          <w:lang w:eastAsia="en-US"/>
        </w:rPr>
        <w:br w:type="page"/>
      </w:r>
    </w:p>
    <w:p w14:paraId="123CCECA" w14:textId="1F3867B0" w:rsidR="00BB581D" w:rsidRDefault="00BB581D" w:rsidP="00BB581D">
      <w:pPr>
        <w:pStyle w:val="Heading1"/>
      </w:pPr>
      <w:r>
        <w:lastRenderedPageBreak/>
        <w:t>Rules List</w:t>
      </w:r>
    </w:p>
    <w:p w14:paraId="51EE89BA" w14:textId="77777777" w:rsidR="00090CBB" w:rsidRPr="00090CBB" w:rsidRDefault="00090CBB" w:rsidP="00090CBB">
      <w:pPr>
        <w:rPr>
          <w:lang w:eastAsia="en-US"/>
        </w:rPr>
      </w:pPr>
    </w:p>
    <w:p w14:paraId="41B887BE" w14:textId="4D36A294" w:rsidR="00BB581D" w:rsidRDefault="00090CBB" w:rsidP="00090CBB">
      <w:r>
        <w:t>The Rules List is the default screen</w:t>
      </w:r>
    </w:p>
    <w:p w14:paraId="2DC1C1C7" w14:textId="7D33C070" w:rsidR="00090CBB" w:rsidRDefault="00090CBB" w:rsidP="00090CBB"/>
    <w:p w14:paraId="456A7E06" w14:textId="68C7E2A2" w:rsidR="00090CBB" w:rsidRDefault="009628C2" w:rsidP="00090CBB">
      <w:r w:rsidRPr="009628C2">
        <w:rPr>
          <w:noProof/>
        </w:rPr>
        <w:drawing>
          <wp:inline distT="0" distB="0" distL="0" distR="0" wp14:anchorId="574E403C" wp14:editId="4C030DA2">
            <wp:extent cx="5731510" cy="3510915"/>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10"/>
                    <a:stretch>
                      <a:fillRect/>
                    </a:stretch>
                  </pic:blipFill>
                  <pic:spPr>
                    <a:xfrm>
                      <a:off x="0" y="0"/>
                      <a:ext cx="5731510" cy="3510915"/>
                    </a:xfrm>
                    <a:prstGeom prst="rect">
                      <a:avLst/>
                    </a:prstGeom>
                  </pic:spPr>
                </pic:pic>
              </a:graphicData>
            </a:graphic>
          </wp:inline>
        </w:drawing>
      </w:r>
    </w:p>
    <w:p w14:paraId="63676F29" w14:textId="77777777" w:rsidR="009628C2" w:rsidRDefault="00BB581D" w:rsidP="00BB581D">
      <w:pPr>
        <w:pStyle w:val="Heading1"/>
      </w:pPr>
      <w:r w:rsidRPr="00BB581D">
        <w:t xml:space="preserve"> </w:t>
      </w:r>
    </w:p>
    <w:p w14:paraId="00CD8E53" w14:textId="77777777" w:rsidR="00F77A61" w:rsidRDefault="00F77A61">
      <w:pPr>
        <w:rPr>
          <w:rFonts w:asciiTheme="majorHAnsi" w:eastAsiaTheme="majorEastAsia" w:hAnsiTheme="majorHAnsi" w:cstheme="majorBidi"/>
          <w:color w:val="2F5496" w:themeColor="accent1" w:themeShade="BF"/>
          <w:sz w:val="32"/>
          <w:szCs w:val="32"/>
          <w:lang w:eastAsia="en-US"/>
        </w:rPr>
      </w:pPr>
      <w:r>
        <w:br w:type="page"/>
      </w:r>
    </w:p>
    <w:p w14:paraId="0D81528A" w14:textId="68D9BD72" w:rsidR="009628C2" w:rsidRDefault="009628C2" w:rsidP="00BB581D">
      <w:pPr>
        <w:pStyle w:val="Heading1"/>
      </w:pPr>
      <w:r>
        <w:lastRenderedPageBreak/>
        <w:t>Add Rule</w:t>
      </w:r>
    </w:p>
    <w:p w14:paraId="0445C092" w14:textId="77777777" w:rsidR="00F77A61" w:rsidRPr="00F77A61" w:rsidRDefault="00F77A61" w:rsidP="00F77A61">
      <w:pPr>
        <w:rPr>
          <w:lang w:eastAsia="en-US"/>
        </w:rPr>
      </w:pPr>
    </w:p>
    <w:p w14:paraId="4FCE1ED5" w14:textId="77777777" w:rsidR="00E67673" w:rsidRPr="00E67673" w:rsidRDefault="00E67673" w:rsidP="00E67673">
      <w:pPr>
        <w:rPr>
          <w:lang w:eastAsia="en-US"/>
        </w:rPr>
      </w:pPr>
    </w:p>
    <w:p w14:paraId="54673E5F" w14:textId="6EAAE2BD" w:rsidR="009628C2" w:rsidRDefault="009628C2" w:rsidP="009628C2">
      <w:r>
        <w:t>Add the title in the Top input box. This ‘ADD REGEX’ button will be enabled.</w:t>
      </w:r>
    </w:p>
    <w:p w14:paraId="60AE3E5C" w14:textId="77777777" w:rsidR="009628C2" w:rsidRDefault="009628C2" w:rsidP="009628C2">
      <w:r>
        <w:t>Add the Regular Expression the lower input box</w:t>
      </w:r>
    </w:p>
    <w:p w14:paraId="09AC260B" w14:textId="1DA84D12" w:rsidR="009628C2" w:rsidRDefault="009628C2" w:rsidP="009628C2">
      <w:r>
        <w:t>And Click ‘ADD REGEX’ button</w:t>
      </w:r>
    </w:p>
    <w:p w14:paraId="5CA17D96" w14:textId="3A5BB95C" w:rsidR="00F77A61" w:rsidRDefault="00F77A61" w:rsidP="009628C2"/>
    <w:p w14:paraId="6BE2DE67" w14:textId="77777777" w:rsidR="00F77A61" w:rsidRDefault="00F77A61" w:rsidP="009628C2"/>
    <w:p w14:paraId="31126A4D" w14:textId="77777777" w:rsidR="00F77A61" w:rsidRDefault="00F77A61" w:rsidP="009628C2"/>
    <w:p w14:paraId="576FAB0E" w14:textId="2A84D33C" w:rsidR="00E67673" w:rsidRDefault="009628C2" w:rsidP="009628C2">
      <w:r w:rsidRPr="009628C2">
        <w:rPr>
          <w:noProof/>
        </w:rPr>
        <w:drawing>
          <wp:inline distT="0" distB="0" distL="0" distR="0" wp14:anchorId="70A6E781" wp14:editId="7CB33714">
            <wp:extent cx="5914339" cy="4080933"/>
            <wp:effectExtent l="0" t="0" r="4445" b="0"/>
            <wp:docPr id="65" name="Picture 6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eams&#10;&#10;Description automatically generated"/>
                    <pic:cNvPicPr/>
                  </pic:nvPicPr>
                  <pic:blipFill>
                    <a:blip r:embed="rId11"/>
                    <a:stretch>
                      <a:fillRect/>
                    </a:stretch>
                  </pic:blipFill>
                  <pic:spPr>
                    <a:xfrm>
                      <a:off x="0" y="0"/>
                      <a:ext cx="5937956" cy="4097229"/>
                    </a:xfrm>
                    <a:prstGeom prst="rect">
                      <a:avLst/>
                    </a:prstGeom>
                  </pic:spPr>
                </pic:pic>
              </a:graphicData>
            </a:graphic>
          </wp:inline>
        </w:drawing>
      </w:r>
      <w:r w:rsidRPr="009628C2">
        <w:t xml:space="preserve"> </w:t>
      </w:r>
    </w:p>
    <w:p w14:paraId="44A8654F" w14:textId="0B43709A" w:rsidR="00F77A61" w:rsidRDefault="00F77A61" w:rsidP="009628C2"/>
    <w:p w14:paraId="354382D0" w14:textId="79FE283F" w:rsidR="00F77A61" w:rsidRDefault="00F77A61">
      <w:r>
        <w:br w:type="page"/>
      </w:r>
    </w:p>
    <w:p w14:paraId="265AEC0E" w14:textId="77777777" w:rsidR="00F77A61" w:rsidRDefault="00F77A61" w:rsidP="009628C2"/>
    <w:p w14:paraId="5895734E" w14:textId="77777777" w:rsidR="00E67673" w:rsidRDefault="00E67673" w:rsidP="009628C2"/>
    <w:p w14:paraId="33D35577" w14:textId="55F92CBE" w:rsidR="00E67673" w:rsidRDefault="00E67673" w:rsidP="00E67673">
      <w:pPr>
        <w:pStyle w:val="Heading1"/>
      </w:pPr>
      <w:r>
        <w:t>Modify Rule</w:t>
      </w:r>
    </w:p>
    <w:p w14:paraId="5336675D" w14:textId="77777777" w:rsidR="00810D31" w:rsidRPr="00810D31" w:rsidRDefault="00810D31" w:rsidP="00810D31">
      <w:pPr>
        <w:rPr>
          <w:lang w:eastAsia="en-US"/>
        </w:rPr>
      </w:pPr>
    </w:p>
    <w:p w14:paraId="778622CB" w14:textId="77777777" w:rsidR="00E67673" w:rsidRDefault="00E67673" w:rsidP="00E67673"/>
    <w:p w14:paraId="22798FC2" w14:textId="42E20CCC" w:rsidR="00E67673" w:rsidRDefault="00E67673" w:rsidP="00E67673">
      <w:r>
        <w:t>Click the ‘EDIT BUTTON’ next to the rule you want to modify. Refer figure below.</w:t>
      </w:r>
    </w:p>
    <w:p w14:paraId="7511C818" w14:textId="6EBECC0F" w:rsidR="00E67673" w:rsidRDefault="00E67673" w:rsidP="00E67673">
      <w:r>
        <w:t>Modify the values</w:t>
      </w:r>
    </w:p>
    <w:p w14:paraId="6B80B433" w14:textId="77777777" w:rsidR="00E67673" w:rsidRPr="00E67673" w:rsidRDefault="00E67673" w:rsidP="00E67673">
      <w:pPr>
        <w:rPr>
          <w:lang w:eastAsia="en-US"/>
        </w:rPr>
      </w:pPr>
    </w:p>
    <w:p w14:paraId="51109C1D" w14:textId="43BD7BC3" w:rsidR="00E67673" w:rsidRDefault="006A13A1" w:rsidP="00E67673">
      <w:pPr>
        <w:pStyle w:val="Heading1"/>
      </w:pPr>
      <w:r>
        <w:rPr>
          <w:noProof/>
        </w:rPr>
        <mc:AlternateContent>
          <mc:Choice Requires="wpg">
            <w:drawing>
              <wp:anchor distT="0" distB="0" distL="114300" distR="114300" simplePos="0" relativeHeight="251704320" behindDoc="0" locked="0" layoutInCell="1" allowOverlap="1" wp14:anchorId="4A64C92B" wp14:editId="72BA6FB8">
                <wp:simplePos x="0" y="0"/>
                <wp:positionH relativeFrom="column">
                  <wp:posOffset>3928533</wp:posOffset>
                </wp:positionH>
                <wp:positionV relativeFrom="paragraph">
                  <wp:posOffset>2811780</wp:posOffset>
                </wp:positionV>
                <wp:extent cx="2103755" cy="778934"/>
                <wp:effectExtent l="12700" t="50800" r="17145" b="8890"/>
                <wp:wrapNone/>
                <wp:docPr id="74" name="Group 74"/>
                <wp:cNvGraphicFramePr/>
                <a:graphic xmlns:a="http://schemas.openxmlformats.org/drawingml/2006/main">
                  <a:graphicData uri="http://schemas.microsoft.com/office/word/2010/wordprocessingGroup">
                    <wpg:wgp>
                      <wpg:cNvGrpSpPr/>
                      <wpg:grpSpPr>
                        <a:xfrm>
                          <a:off x="0" y="0"/>
                          <a:ext cx="2103755" cy="778934"/>
                          <a:chOff x="0" y="0"/>
                          <a:chExt cx="2103755" cy="778934"/>
                        </a:xfrm>
                      </wpg:grpSpPr>
                      <wpg:grpSp>
                        <wpg:cNvPr id="69" name="Group 69"/>
                        <wpg:cNvGrpSpPr/>
                        <wpg:grpSpPr>
                          <a:xfrm>
                            <a:off x="952500" y="321734"/>
                            <a:ext cx="1151255" cy="457200"/>
                            <a:chOff x="0" y="0"/>
                            <a:chExt cx="1270000" cy="711200"/>
                          </a:xfrm>
                        </wpg:grpSpPr>
                        <wps:wsp>
                          <wps:cNvPr id="70" name="Rounded Rectangle 70"/>
                          <wps:cNvSpPr/>
                          <wps:spPr>
                            <a:xfrm>
                              <a:off x="0" y="0"/>
                              <a:ext cx="1270000" cy="7112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0" y="107242"/>
                              <a:ext cx="1270000" cy="538106"/>
                            </a:xfrm>
                            <a:prstGeom prst="rect">
                              <a:avLst/>
                            </a:prstGeom>
                            <a:noFill/>
                            <a:ln w="6350">
                              <a:noFill/>
                            </a:ln>
                          </wps:spPr>
                          <wps:txbx>
                            <w:txbxContent>
                              <w:p w14:paraId="1CD0ADFE" w14:textId="16BF4AA8" w:rsidR="006A13A1" w:rsidRPr="00AF504F" w:rsidRDefault="006A13A1" w:rsidP="006A13A1">
                                <w:pPr>
                                  <w:jc w:val="center"/>
                                  <w:rPr>
                                    <w:lang w:val="en-US"/>
                                  </w:rPr>
                                </w:pPr>
                                <w:r>
                                  <w:rPr>
                                    <w:lang w:val="en-US"/>
                                  </w:rPr>
                                  <w:t>Click Edi</w:t>
                                </w:r>
                                <w:r w:rsidR="00BB078E">
                                  <w:rPr>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 name="Straight Arrow Connector 72"/>
                        <wps:cNvCnPr/>
                        <wps:spPr>
                          <a:xfrm flipH="1" flipV="1">
                            <a:off x="0" y="0"/>
                            <a:ext cx="1464733" cy="31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64C92B" id="Group 74" o:spid="_x0000_s1064" style="position:absolute;margin-left:309.35pt;margin-top:221.4pt;width:165.65pt;height:61.35pt;z-index:251704320" coordsize="21037,77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">
                <v:group id="Group 69" o:spid="_x0000_s1065" style="position:absolute;left:9525;top:3217;width:11512;height:4572" coordsize="12700,7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v:roundrect id="Rounded Rectangle 70" o:spid="_x0000_s1066" style="position:absolute;width:12700;height:711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" fillcolor="white [3212]" strokecolor="#1f3763 [1604]" strokeweight="1pt">
                    <v:stroke joinstyle="miter"/>
                  </v:roundrect>
                  <v:shape id="Text Box 71" o:spid="_x0000_s1067" type="#_x0000_t202" style="position:absolute;top:1072;width:12700;height:5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" filled="f" stroked="f" strokeweight=".5pt">
                    <v:textbox>
                      <w:txbxContent>
                        <w:p w14:paraId="1CD0ADFE" w14:textId="16BF4AA8" w:rsidR="006A13A1" w:rsidRPr="00AF504F" w:rsidRDefault="006A13A1" w:rsidP="006A13A1">
                          <w:pPr>
                            <w:jc w:val="center"/>
                            <w:rPr>
                              <w:lang w:val="en-US"/>
                            </w:rPr>
                          </w:pPr>
                          <w:r>
                            <w:rPr>
                              <w:lang w:val="en-US"/>
                            </w:rPr>
                            <w:t>Click Edi</w:t>
                          </w:r>
                          <w:r w:rsidR="00BB078E">
                            <w:rPr>
                              <w:lang w:val="en-US"/>
                            </w:rPr>
                            <w:t>t</w:t>
                          </w:r>
                        </w:p>
                      </w:txbxContent>
                    </v:textbox>
                  </v:shape>
                </v:group>
                <v:shape id="Straight Arrow Connector 72" o:spid="_x0000_s1068" type="#_x0000_t32" style="position:absolute;width:14647;height:312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" strokecolor="#4472c4 [3204]" strokeweight=".5pt">
                  <v:stroke endarrow="block" joinstyle="miter"/>
                </v:shape>
              </v:group>
            </w:pict>
          </mc:Fallback>
        </mc:AlternateContent>
      </w:r>
      <w:r w:rsidR="00E67673" w:rsidRPr="00E67673">
        <w:rPr>
          <w:noProof/>
        </w:rPr>
        <w:drawing>
          <wp:inline distT="0" distB="0" distL="0" distR="0" wp14:anchorId="5D4AA35A" wp14:editId="1DE35BA5">
            <wp:extent cx="5731510" cy="3439160"/>
            <wp:effectExtent l="0" t="0" r="0" b="254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2"/>
                    <a:stretch>
                      <a:fillRect/>
                    </a:stretch>
                  </pic:blipFill>
                  <pic:spPr>
                    <a:xfrm>
                      <a:off x="0" y="0"/>
                      <a:ext cx="5731510" cy="3439160"/>
                    </a:xfrm>
                    <a:prstGeom prst="rect">
                      <a:avLst/>
                    </a:prstGeom>
                  </pic:spPr>
                </pic:pic>
              </a:graphicData>
            </a:graphic>
          </wp:inline>
        </w:drawing>
      </w:r>
    </w:p>
    <w:p w14:paraId="5741AFC5" w14:textId="0E0100CC" w:rsidR="00B465F2" w:rsidRDefault="00B465F2" w:rsidP="00B465F2">
      <w:pPr>
        <w:rPr>
          <w:lang w:eastAsia="en-US"/>
        </w:rPr>
      </w:pPr>
    </w:p>
    <w:p w14:paraId="5788389F" w14:textId="77777777" w:rsidR="00B465F2" w:rsidRPr="00B465F2" w:rsidRDefault="00B465F2" w:rsidP="00B465F2">
      <w:pPr>
        <w:rPr>
          <w:lang w:eastAsia="en-US"/>
        </w:rPr>
      </w:pPr>
    </w:p>
    <w:p w14:paraId="4E4714A7" w14:textId="2E8B82F3" w:rsidR="00E67673" w:rsidRDefault="008E4914" w:rsidP="008E4914">
      <w:r>
        <w:t>Modify the values</w:t>
      </w:r>
    </w:p>
    <w:p w14:paraId="392B695D" w14:textId="38507400" w:rsidR="008E4914" w:rsidRDefault="008E4914" w:rsidP="008E4914">
      <w:r>
        <w:t>Click the ‘SAVE’ button.</w:t>
      </w:r>
    </w:p>
    <w:p w14:paraId="017F020A" w14:textId="1FF1138A" w:rsidR="008E4914" w:rsidRDefault="008E4914" w:rsidP="008E4914"/>
    <w:p w14:paraId="7E875E8F" w14:textId="2A439474" w:rsidR="00B465F2" w:rsidRDefault="00B465F2" w:rsidP="008E4914"/>
    <w:p w14:paraId="7DA2ED65" w14:textId="6E7A31ED" w:rsidR="00B465F2" w:rsidRDefault="00B465F2" w:rsidP="008E4914"/>
    <w:p w14:paraId="60DA4336" w14:textId="7CD5479E" w:rsidR="00B465F2" w:rsidRDefault="00B465F2" w:rsidP="008E4914">
      <w:r w:rsidRPr="00E67673">
        <w:rPr>
          <w:noProof/>
        </w:rPr>
        <w:drawing>
          <wp:inline distT="0" distB="0" distL="0" distR="0" wp14:anchorId="1D296677" wp14:editId="4D325FB7">
            <wp:extent cx="5731510" cy="1869440"/>
            <wp:effectExtent l="0" t="0" r="0" b="0"/>
            <wp:docPr id="73" name="Picture 7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 Teams&#10;&#10;Description automatically generated"/>
                    <pic:cNvPicPr/>
                  </pic:nvPicPr>
                  <pic:blipFill>
                    <a:blip r:embed="rId13"/>
                    <a:stretch>
                      <a:fillRect/>
                    </a:stretch>
                  </pic:blipFill>
                  <pic:spPr>
                    <a:xfrm>
                      <a:off x="0" y="0"/>
                      <a:ext cx="5731510" cy="1869440"/>
                    </a:xfrm>
                    <a:prstGeom prst="rect">
                      <a:avLst/>
                    </a:prstGeom>
                  </pic:spPr>
                </pic:pic>
              </a:graphicData>
            </a:graphic>
          </wp:inline>
        </w:drawing>
      </w:r>
    </w:p>
    <w:p w14:paraId="28E3B436" w14:textId="05D3976C" w:rsidR="00F174C0" w:rsidRDefault="00F174C0" w:rsidP="00F174C0">
      <w:pPr>
        <w:pStyle w:val="Heading1"/>
      </w:pPr>
      <w:r>
        <w:lastRenderedPageBreak/>
        <w:t>Delete Rule</w:t>
      </w:r>
    </w:p>
    <w:p w14:paraId="4285395C" w14:textId="77777777" w:rsidR="00F174C0" w:rsidRPr="00810D31" w:rsidRDefault="00F174C0" w:rsidP="00F174C0">
      <w:pPr>
        <w:rPr>
          <w:lang w:eastAsia="en-US"/>
        </w:rPr>
      </w:pPr>
    </w:p>
    <w:p w14:paraId="0BF64BAD" w14:textId="77777777" w:rsidR="00F174C0" w:rsidRDefault="00F174C0" w:rsidP="00F174C0"/>
    <w:p w14:paraId="02C1E9BE" w14:textId="4BFBA75B" w:rsidR="00F174C0" w:rsidRDefault="00F174C0" w:rsidP="00F174C0">
      <w:r>
        <w:t>Click the ‘</w:t>
      </w:r>
      <w:r w:rsidR="00B16CFD">
        <w:t>DELETE</w:t>
      </w:r>
      <w:r>
        <w:t xml:space="preserve"> BUTTON’ next to the rule you want to modify. Refer figure below.</w:t>
      </w:r>
    </w:p>
    <w:p w14:paraId="6430D2D9" w14:textId="77777777" w:rsidR="00F174C0" w:rsidRDefault="00F174C0" w:rsidP="00F174C0">
      <w:r>
        <w:t>Modify the values</w:t>
      </w:r>
    </w:p>
    <w:p w14:paraId="4015AAD9" w14:textId="77777777" w:rsidR="00F174C0" w:rsidRPr="00E67673" w:rsidRDefault="00F174C0" w:rsidP="00F174C0">
      <w:pPr>
        <w:rPr>
          <w:lang w:eastAsia="en-US"/>
        </w:rPr>
      </w:pPr>
    </w:p>
    <w:p w14:paraId="1A481369" w14:textId="77777777" w:rsidR="00F174C0" w:rsidRDefault="00F174C0" w:rsidP="00F174C0">
      <w:pPr>
        <w:pStyle w:val="Heading1"/>
      </w:pPr>
      <w:r>
        <w:rPr>
          <w:noProof/>
        </w:rPr>
        <mc:AlternateContent>
          <mc:Choice Requires="wpg">
            <w:drawing>
              <wp:anchor distT="0" distB="0" distL="114300" distR="114300" simplePos="0" relativeHeight="251706368" behindDoc="0" locked="0" layoutInCell="1" allowOverlap="1" wp14:anchorId="28898E62" wp14:editId="206E836F">
                <wp:simplePos x="0" y="0"/>
                <wp:positionH relativeFrom="column">
                  <wp:posOffset>4131310</wp:posOffset>
                </wp:positionH>
                <wp:positionV relativeFrom="paragraph">
                  <wp:posOffset>2778909</wp:posOffset>
                </wp:positionV>
                <wp:extent cx="2103755" cy="778934"/>
                <wp:effectExtent l="12700" t="50800" r="17145" b="8890"/>
                <wp:wrapNone/>
                <wp:docPr id="75" name="Group 75"/>
                <wp:cNvGraphicFramePr/>
                <a:graphic xmlns:a="http://schemas.openxmlformats.org/drawingml/2006/main">
                  <a:graphicData uri="http://schemas.microsoft.com/office/word/2010/wordprocessingGroup">
                    <wpg:wgp>
                      <wpg:cNvGrpSpPr/>
                      <wpg:grpSpPr>
                        <a:xfrm>
                          <a:off x="0" y="0"/>
                          <a:ext cx="2103755" cy="778934"/>
                          <a:chOff x="0" y="0"/>
                          <a:chExt cx="2103755" cy="778934"/>
                        </a:xfrm>
                      </wpg:grpSpPr>
                      <wpg:grpSp>
                        <wpg:cNvPr id="76" name="Group 76"/>
                        <wpg:cNvGrpSpPr/>
                        <wpg:grpSpPr>
                          <a:xfrm>
                            <a:off x="952500" y="321734"/>
                            <a:ext cx="1151255" cy="457200"/>
                            <a:chOff x="0" y="0"/>
                            <a:chExt cx="1270000" cy="711200"/>
                          </a:xfrm>
                        </wpg:grpSpPr>
                        <wps:wsp>
                          <wps:cNvPr id="77" name="Rounded Rectangle 77"/>
                          <wps:cNvSpPr/>
                          <wps:spPr>
                            <a:xfrm>
                              <a:off x="0" y="0"/>
                              <a:ext cx="1270000" cy="7112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0" y="107242"/>
                              <a:ext cx="1270000" cy="538106"/>
                            </a:xfrm>
                            <a:prstGeom prst="rect">
                              <a:avLst/>
                            </a:prstGeom>
                            <a:noFill/>
                            <a:ln w="6350">
                              <a:noFill/>
                            </a:ln>
                          </wps:spPr>
                          <wps:txbx>
                            <w:txbxContent>
                              <w:p w14:paraId="7A715D1A" w14:textId="2C2F72D9" w:rsidR="00F174C0" w:rsidRPr="00AF504F" w:rsidRDefault="00F174C0" w:rsidP="00F174C0">
                                <w:pPr>
                                  <w:jc w:val="center"/>
                                  <w:rPr>
                                    <w:lang w:val="en-US"/>
                                  </w:rPr>
                                </w:pPr>
                                <w:r>
                                  <w:rPr>
                                    <w:lang w:val="en-US"/>
                                  </w:rPr>
                                  <w:t xml:space="preserve">Click </w:t>
                                </w:r>
                                <w:r w:rsidR="0077568C">
                                  <w:rPr>
                                    <w:lang w:val="en-US"/>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Straight Arrow Connector 79"/>
                        <wps:cNvCnPr/>
                        <wps:spPr>
                          <a:xfrm flipH="1" flipV="1">
                            <a:off x="0" y="0"/>
                            <a:ext cx="1464733" cy="31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8898E62" id="Group 75" o:spid="_x0000_s1069" style="position:absolute;margin-left:325.3pt;margin-top:218.8pt;width:165.65pt;height:61.35pt;z-index:251706368" coordsize="21037,77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">
                <v:group id="Group 76" o:spid="_x0000_s1070" style="position:absolute;left:9525;top:3217;width:11512;height:4572" coordsize="12700,7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Ha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">
                  <v:roundrect id="Rounded Rectangle 77" o:spid="_x0000_s1071" style="position:absolute;width:12700;height:711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" fillcolor="white [3212]" strokecolor="#1f3763 [1604]" strokeweight="1pt">
                    <v:stroke joinstyle="miter"/>
                  </v:roundrect>
                  <v:shape id="Text Box 78" o:spid="_x0000_s1072" type="#_x0000_t202" style="position:absolute;top:1072;width:12700;height:5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14:paraId="7A715D1A" w14:textId="2C2F72D9" w:rsidR="00F174C0" w:rsidRPr="00AF504F" w:rsidRDefault="00F174C0" w:rsidP="00F174C0">
                          <w:pPr>
                            <w:jc w:val="center"/>
                            <w:rPr>
                              <w:lang w:val="en-US"/>
                            </w:rPr>
                          </w:pPr>
                          <w:r>
                            <w:rPr>
                              <w:lang w:val="en-US"/>
                            </w:rPr>
                            <w:t xml:space="preserve">Click </w:t>
                          </w:r>
                          <w:r w:rsidR="0077568C">
                            <w:rPr>
                              <w:lang w:val="en-US"/>
                            </w:rPr>
                            <w:t>Delete</w:t>
                          </w:r>
                        </w:p>
                      </w:txbxContent>
                    </v:textbox>
                  </v:shape>
                </v:group>
                <v:shape id="Straight Arrow Connector 79" o:spid="_x0000_s1073" type="#_x0000_t32" style="position:absolute;width:14647;height:312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" strokecolor="#4472c4 [3204]" strokeweight=".5pt">
                  <v:stroke endarrow="block" joinstyle="miter"/>
                </v:shape>
              </v:group>
            </w:pict>
          </mc:Fallback>
        </mc:AlternateContent>
      </w:r>
      <w:r w:rsidRPr="00E67673">
        <w:rPr>
          <w:noProof/>
        </w:rPr>
        <w:drawing>
          <wp:inline distT="0" distB="0" distL="0" distR="0" wp14:anchorId="5ADB6B4C" wp14:editId="2EB0170E">
            <wp:extent cx="5731510" cy="3439160"/>
            <wp:effectExtent l="0" t="0" r="0" b="254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2"/>
                    <a:stretch>
                      <a:fillRect/>
                    </a:stretch>
                  </pic:blipFill>
                  <pic:spPr>
                    <a:xfrm>
                      <a:off x="0" y="0"/>
                      <a:ext cx="5731510" cy="3439160"/>
                    </a:xfrm>
                    <a:prstGeom prst="rect">
                      <a:avLst/>
                    </a:prstGeom>
                  </pic:spPr>
                </pic:pic>
              </a:graphicData>
            </a:graphic>
          </wp:inline>
        </w:drawing>
      </w:r>
    </w:p>
    <w:p w14:paraId="5A1D6F0C" w14:textId="77777777" w:rsidR="00F174C0" w:rsidRDefault="00F174C0" w:rsidP="00F174C0">
      <w:pPr>
        <w:rPr>
          <w:lang w:eastAsia="en-US"/>
        </w:rPr>
      </w:pPr>
    </w:p>
    <w:p w14:paraId="3639F946" w14:textId="77777777" w:rsidR="00F174C0" w:rsidRPr="00B465F2" w:rsidRDefault="00F174C0" w:rsidP="00F174C0">
      <w:pPr>
        <w:rPr>
          <w:lang w:eastAsia="en-US"/>
        </w:rPr>
      </w:pPr>
    </w:p>
    <w:p w14:paraId="7C5441CC" w14:textId="77777777" w:rsidR="00F174C0" w:rsidRDefault="00F174C0" w:rsidP="00F174C0"/>
    <w:p w14:paraId="476D1DB4" w14:textId="3219B3BA" w:rsidR="008740E7" w:rsidRDefault="008740E7">
      <w:r>
        <w:br w:type="page"/>
      </w:r>
    </w:p>
    <w:p w14:paraId="1F10B83F" w14:textId="77777777" w:rsidR="00F174C0" w:rsidRDefault="00F174C0" w:rsidP="00F174C0"/>
    <w:p w14:paraId="40196020" w14:textId="77777777" w:rsidR="00F174C0" w:rsidRDefault="00F174C0" w:rsidP="00F174C0"/>
    <w:p w14:paraId="72EA13CA" w14:textId="7EF8C365" w:rsidR="008740E7" w:rsidRDefault="00AA4F6F" w:rsidP="008740E7">
      <w:pPr>
        <w:pStyle w:val="Title"/>
        <w:jc w:val="center"/>
      </w:pPr>
      <w:r>
        <w:t>System</w:t>
      </w:r>
      <w:r w:rsidR="008740E7">
        <w:t xml:space="preserve"> User Browser Application</w:t>
      </w:r>
    </w:p>
    <w:p w14:paraId="19062B3D" w14:textId="77777777" w:rsidR="008740E7" w:rsidRPr="00174F8E" w:rsidRDefault="008740E7" w:rsidP="008740E7">
      <w:pPr>
        <w:rPr>
          <w:lang w:eastAsia="en-US"/>
        </w:rPr>
      </w:pPr>
    </w:p>
    <w:p w14:paraId="1CB58A92" w14:textId="77777777" w:rsidR="008740E7" w:rsidRDefault="008740E7" w:rsidP="008740E7">
      <w:pPr>
        <w:pStyle w:val="Subtitle"/>
      </w:pPr>
      <w:r>
        <w:t>Summary</w:t>
      </w:r>
    </w:p>
    <w:p w14:paraId="7B91BA7C" w14:textId="1D6FFB35" w:rsidR="008740E7" w:rsidRDefault="008740E7" w:rsidP="008740E7">
      <w:r>
        <w:tab/>
        <w:t xml:space="preserve">This section provides details for using the </w:t>
      </w:r>
      <w:r w:rsidR="00AA4F6F">
        <w:t>System</w:t>
      </w:r>
      <w:r>
        <w:t xml:space="preserve"> User Browser Application. </w:t>
      </w:r>
      <w:r w:rsidR="00AA4F6F">
        <w:t xml:space="preserve">This application gives us direct access to the API server. The API server also </w:t>
      </w:r>
      <w:r w:rsidR="0028421B">
        <w:t>has a web client support. This web client does not focus on being user friendly but it provides access to more features of the API Server.</w:t>
      </w:r>
    </w:p>
    <w:p w14:paraId="20AC10C6" w14:textId="77777777" w:rsidR="008740E7" w:rsidRDefault="008740E7" w:rsidP="008740E7">
      <w:pPr>
        <w:pStyle w:val="Subtitle"/>
      </w:pPr>
    </w:p>
    <w:p w14:paraId="040C3ACC" w14:textId="77777777" w:rsidR="008740E7" w:rsidRDefault="008740E7" w:rsidP="008740E7">
      <w:pPr>
        <w:pStyle w:val="Subtitle"/>
      </w:pPr>
      <w:r>
        <w:t>Requirements</w:t>
      </w:r>
    </w:p>
    <w:p w14:paraId="643866CB" w14:textId="77777777" w:rsidR="008740E7" w:rsidRDefault="008740E7" w:rsidP="008740E7">
      <w:pPr>
        <w:pStyle w:val="ListParagraph"/>
        <w:numPr>
          <w:ilvl w:val="0"/>
          <w:numId w:val="16"/>
        </w:numPr>
      </w:pPr>
      <w:r>
        <w:t xml:space="preserve">System with a Browser application. </w:t>
      </w:r>
    </w:p>
    <w:p w14:paraId="62CC6CE9" w14:textId="17412138" w:rsidR="008740E7" w:rsidRDefault="008740E7" w:rsidP="008740E7">
      <w:pPr>
        <w:pStyle w:val="ListParagraph"/>
        <w:numPr>
          <w:ilvl w:val="0"/>
          <w:numId w:val="16"/>
        </w:numPr>
      </w:pPr>
      <w:r>
        <w:t xml:space="preserve">Ensure that the Fanalite Realtime Rest Server is running. </w:t>
      </w:r>
    </w:p>
    <w:p w14:paraId="38A41485" w14:textId="775D7DC1" w:rsidR="00D83A22" w:rsidRDefault="00D83A22" w:rsidP="008740E7">
      <w:pPr>
        <w:pStyle w:val="ListParagraph"/>
        <w:numPr>
          <w:ilvl w:val="0"/>
          <w:numId w:val="16"/>
        </w:numPr>
      </w:pPr>
      <w:r>
        <w:t>Ensure the Apache Kafka messages queues is running.</w:t>
      </w:r>
    </w:p>
    <w:p w14:paraId="5092CB3E" w14:textId="0380A0B6" w:rsidR="00D83A22" w:rsidRDefault="00D83A22" w:rsidP="008740E7">
      <w:pPr>
        <w:pStyle w:val="ListParagraph"/>
        <w:numPr>
          <w:ilvl w:val="0"/>
          <w:numId w:val="16"/>
        </w:numPr>
      </w:pPr>
      <w:r>
        <w:t>Ensure the Apache Flink stream processing is running.</w:t>
      </w:r>
    </w:p>
    <w:p w14:paraId="25D9BAB1" w14:textId="538DD095" w:rsidR="008740E7" w:rsidRDefault="008740E7" w:rsidP="008740E7">
      <w:pPr>
        <w:pStyle w:val="ListParagraph"/>
        <w:numPr>
          <w:ilvl w:val="0"/>
          <w:numId w:val="16"/>
        </w:numPr>
      </w:pPr>
      <w:r>
        <w:t xml:space="preserve">The Realtime Rest Server </w:t>
      </w:r>
      <w:r w:rsidR="00A04E96">
        <w:t>is</w:t>
      </w:r>
      <w:r>
        <w:t xml:space="preserve"> reachable from the system where you are going to run your Browser application.</w:t>
      </w:r>
    </w:p>
    <w:p w14:paraId="2CDBF211" w14:textId="77777777" w:rsidR="008740E7" w:rsidRDefault="008740E7" w:rsidP="008740E7">
      <w:pPr>
        <w:pStyle w:val="ListParagraph"/>
        <w:ind w:left="1080"/>
      </w:pPr>
    </w:p>
    <w:p w14:paraId="0CE240E2" w14:textId="3E13C973" w:rsidR="008740E7" w:rsidRDefault="008740E7" w:rsidP="008740E7">
      <w:r>
        <w:t xml:space="preserve">The instructions for the </w:t>
      </w:r>
      <w:r w:rsidR="006B23F5">
        <w:t xml:space="preserve">above steps </w:t>
      </w:r>
      <w:r>
        <w:t xml:space="preserve"> are provided in the ‘</w:t>
      </w:r>
      <w:r w:rsidR="007D1055">
        <w:t>System</w:t>
      </w:r>
      <w:r>
        <w:t xml:space="preserve"> User Application’ in the ‘Fanalite Deployment Guide’.</w:t>
      </w:r>
    </w:p>
    <w:p w14:paraId="5EDFD53F" w14:textId="77777777" w:rsidR="008740E7" w:rsidRDefault="008740E7" w:rsidP="008740E7">
      <w:pPr>
        <w:pStyle w:val="ListParagraph"/>
        <w:ind w:left="1080"/>
      </w:pPr>
    </w:p>
    <w:p w14:paraId="477A7347" w14:textId="77777777" w:rsidR="005B6F29" w:rsidRDefault="005B6F29" w:rsidP="008740E7">
      <w:pPr>
        <w:pStyle w:val="Subtitle"/>
      </w:pPr>
    </w:p>
    <w:p w14:paraId="6E30A2B8" w14:textId="3FA53F2A" w:rsidR="008740E7" w:rsidRDefault="008740E7" w:rsidP="008740E7">
      <w:pPr>
        <w:pStyle w:val="Subtitle"/>
      </w:pPr>
      <w:r>
        <w:t>Start</w:t>
      </w:r>
    </w:p>
    <w:p w14:paraId="4174F5F7" w14:textId="77777777" w:rsidR="005B6F29" w:rsidRPr="005B6F29" w:rsidRDefault="005B6F29" w:rsidP="005B6F29">
      <w:pPr>
        <w:rPr>
          <w:lang w:eastAsia="en-US"/>
        </w:rPr>
      </w:pPr>
    </w:p>
    <w:p w14:paraId="43AA2DAF" w14:textId="77777777" w:rsidR="008740E7" w:rsidRDefault="008740E7" w:rsidP="008740E7">
      <w:pPr>
        <w:rPr>
          <w:b/>
          <w:bCs/>
        </w:rPr>
      </w:pPr>
      <w:r>
        <w:t>Open your browser</w:t>
      </w:r>
    </w:p>
    <w:p w14:paraId="72A7594E" w14:textId="77777777" w:rsidR="008740E7" w:rsidRPr="00496B7B" w:rsidRDefault="008740E7" w:rsidP="008740E7">
      <w:pPr>
        <w:rPr>
          <w:lang w:eastAsia="en-US"/>
        </w:rPr>
      </w:pPr>
    </w:p>
    <w:p w14:paraId="1919F129" w14:textId="77777777" w:rsidR="008740E7" w:rsidRDefault="008740E7" w:rsidP="008740E7">
      <w:pPr>
        <w:pStyle w:val="Code"/>
        <w:framePr w:wrap="around"/>
      </w:pPr>
    </w:p>
    <w:p w14:paraId="1345740F" w14:textId="4334B161" w:rsidR="008740E7" w:rsidRDefault="000A6EAD" w:rsidP="008740E7">
      <w:pPr>
        <w:pStyle w:val="Code"/>
        <w:framePr w:wrap="around"/>
      </w:pPr>
      <w:hyperlink r:id="rId14" w:history="1">
        <w:r w:rsidR="00D1552F" w:rsidRPr="00210955">
          <w:rPr>
            <w:rStyle w:val="Hyperlink"/>
          </w:rPr>
          <w:t>http://localhost:3030/</w:t>
        </w:r>
      </w:hyperlink>
      <w:r w:rsidR="008740E7">
        <w:br/>
      </w:r>
      <w:r w:rsidR="008740E7" w:rsidRPr="00B20BA8">
        <w:t xml:space="preserve"> </w:t>
      </w:r>
    </w:p>
    <w:p w14:paraId="6A8225D5" w14:textId="0142C183" w:rsidR="008740E7" w:rsidRDefault="008740E7" w:rsidP="008740E7">
      <w:pPr>
        <w:rPr>
          <w:lang w:eastAsia="en-US"/>
        </w:rPr>
      </w:pPr>
    </w:p>
    <w:p w14:paraId="79066819" w14:textId="484C31BB" w:rsidR="00D1552F" w:rsidRDefault="00D1552F" w:rsidP="008740E7">
      <w:pPr>
        <w:rPr>
          <w:lang w:eastAsia="en-US"/>
        </w:rPr>
      </w:pPr>
    </w:p>
    <w:p w14:paraId="2E1CB012" w14:textId="1D9B73EA" w:rsidR="00C55095" w:rsidRDefault="00C55095" w:rsidP="008740E7">
      <w:pPr>
        <w:rPr>
          <w:lang w:eastAsia="en-US"/>
        </w:rPr>
      </w:pPr>
    </w:p>
    <w:p w14:paraId="6FBA9585" w14:textId="64071463" w:rsidR="00C55095" w:rsidRDefault="00C55095" w:rsidP="008740E7">
      <w:pPr>
        <w:rPr>
          <w:lang w:eastAsia="en-US"/>
        </w:rPr>
      </w:pPr>
    </w:p>
    <w:p w14:paraId="7EA60A94" w14:textId="42F0D031" w:rsidR="00C55095" w:rsidRDefault="00C55095">
      <w:pPr>
        <w:rPr>
          <w:lang w:eastAsia="en-US"/>
        </w:rPr>
      </w:pPr>
      <w:r>
        <w:rPr>
          <w:lang w:eastAsia="en-US"/>
        </w:rPr>
        <w:br w:type="page"/>
      </w:r>
    </w:p>
    <w:p w14:paraId="2B6FCE87" w14:textId="184A8CD9" w:rsidR="00C55095" w:rsidRDefault="00B93869" w:rsidP="00C55095">
      <w:pPr>
        <w:pStyle w:val="Heading1"/>
      </w:pPr>
      <w:r>
        <w:lastRenderedPageBreak/>
        <w:t>Start</w:t>
      </w:r>
      <w:r w:rsidR="00C55095">
        <w:t xml:space="preserve"> Screen</w:t>
      </w:r>
    </w:p>
    <w:p w14:paraId="669D610F" w14:textId="3EA157B6" w:rsidR="00C55095" w:rsidRDefault="00C55095" w:rsidP="00C55095">
      <w:pPr>
        <w:rPr>
          <w:lang w:eastAsia="en-US"/>
        </w:rPr>
      </w:pPr>
    </w:p>
    <w:p w14:paraId="4EAEC419" w14:textId="21A5CAE6" w:rsidR="00C55095" w:rsidRDefault="00C55095" w:rsidP="00C55095">
      <w:pPr>
        <w:rPr>
          <w:lang w:eastAsia="en-US"/>
        </w:rPr>
      </w:pPr>
    </w:p>
    <w:p w14:paraId="304DECCA" w14:textId="126B767B" w:rsidR="00C55095" w:rsidRDefault="00B93869" w:rsidP="00B93869">
      <w:pPr>
        <w:pStyle w:val="Heading2"/>
      </w:pPr>
      <w:r>
        <w:t>Create User</w:t>
      </w:r>
    </w:p>
    <w:p w14:paraId="7B6EBCF8" w14:textId="3FAD1404" w:rsidR="00B93869" w:rsidRDefault="00B93869" w:rsidP="00C55095">
      <w:pPr>
        <w:rPr>
          <w:lang w:eastAsia="en-US"/>
        </w:rPr>
      </w:pPr>
    </w:p>
    <w:p w14:paraId="6DE5B44B" w14:textId="21090570" w:rsidR="00B93869" w:rsidRDefault="00B93869" w:rsidP="00C55095">
      <w:pPr>
        <w:rPr>
          <w:lang w:eastAsia="en-US"/>
        </w:rPr>
      </w:pPr>
      <w:r>
        <w:rPr>
          <w:lang w:eastAsia="en-US"/>
        </w:rPr>
        <w:t>Fill input boxes as shown in figure and click ‘Sign up and log in’</w:t>
      </w:r>
    </w:p>
    <w:p w14:paraId="722257F3" w14:textId="77777777" w:rsidR="00B93869" w:rsidRDefault="00B93869" w:rsidP="00C55095">
      <w:pPr>
        <w:rPr>
          <w:lang w:eastAsia="en-US"/>
        </w:rPr>
      </w:pPr>
    </w:p>
    <w:p w14:paraId="1CD57A41" w14:textId="6B9AE7BA" w:rsidR="00C55095" w:rsidRDefault="00B356D9" w:rsidP="00C55095">
      <w:pPr>
        <w:rPr>
          <w:lang w:eastAsia="en-US"/>
        </w:rPr>
      </w:pPr>
      <w:hyperlink r:id="rId15" w:history="1">
        <w:r w:rsidRPr="000B4CCC">
          <w:rPr>
            <w:rStyle w:val="Hyperlink"/>
            <w:lang w:eastAsia="en-US"/>
          </w:rPr>
          <w:t>neeraj@abc.com</w:t>
        </w:r>
      </w:hyperlink>
    </w:p>
    <w:p w14:paraId="0D88B81C" w14:textId="363A361B" w:rsidR="00C55095" w:rsidRDefault="00C55095" w:rsidP="00C55095">
      <w:pPr>
        <w:rPr>
          <w:lang w:eastAsia="en-US"/>
        </w:rPr>
      </w:pPr>
      <w:r>
        <w:rPr>
          <w:lang w:eastAsia="en-US"/>
        </w:rPr>
        <w:t>Neeraj123</w:t>
      </w:r>
    </w:p>
    <w:p w14:paraId="723A702A" w14:textId="2A95034F" w:rsidR="00C55095" w:rsidRDefault="00C55095" w:rsidP="00C55095">
      <w:pPr>
        <w:rPr>
          <w:lang w:eastAsia="en-US"/>
        </w:rPr>
      </w:pPr>
    </w:p>
    <w:p w14:paraId="31ACB542" w14:textId="49B26A5C" w:rsidR="00B93869" w:rsidRDefault="00B93869" w:rsidP="00C55095">
      <w:pPr>
        <w:rPr>
          <w:lang w:eastAsia="en-US"/>
        </w:rPr>
      </w:pPr>
    </w:p>
    <w:p w14:paraId="5CA72CE7" w14:textId="33FD7DE9" w:rsidR="00B93869" w:rsidRDefault="00B93869" w:rsidP="00B93869">
      <w:pPr>
        <w:pStyle w:val="Heading2"/>
      </w:pPr>
      <w:r>
        <w:t>Login User</w:t>
      </w:r>
    </w:p>
    <w:p w14:paraId="1ED42DA3" w14:textId="77777777" w:rsidR="00B93869" w:rsidRPr="00B93869" w:rsidRDefault="00B93869" w:rsidP="00B93869">
      <w:pPr>
        <w:rPr>
          <w:lang w:eastAsia="en-US"/>
        </w:rPr>
      </w:pPr>
    </w:p>
    <w:p w14:paraId="200BBA91" w14:textId="07A79F6E" w:rsidR="00B93869" w:rsidRDefault="00B93869" w:rsidP="00B93869">
      <w:pPr>
        <w:rPr>
          <w:lang w:eastAsia="en-US"/>
        </w:rPr>
      </w:pPr>
      <w:r>
        <w:rPr>
          <w:lang w:eastAsia="en-US"/>
        </w:rPr>
        <w:t>Fill input boxes as shown in figure and click ‘</w:t>
      </w:r>
      <w:r>
        <w:rPr>
          <w:lang w:eastAsia="en-US"/>
        </w:rPr>
        <w:t>L</w:t>
      </w:r>
      <w:r>
        <w:rPr>
          <w:lang w:eastAsia="en-US"/>
        </w:rPr>
        <w:t>og in’</w:t>
      </w:r>
    </w:p>
    <w:p w14:paraId="7D011B6C" w14:textId="77777777" w:rsidR="00B93869" w:rsidRDefault="00B93869" w:rsidP="00B93869">
      <w:pPr>
        <w:rPr>
          <w:lang w:eastAsia="en-US"/>
        </w:rPr>
      </w:pPr>
    </w:p>
    <w:p w14:paraId="2E85FAC4" w14:textId="77777777" w:rsidR="00B93869" w:rsidRDefault="00B93869" w:rsidP="00B93869">
      <w:pPr>
        <w:rPr>
          <w:lang w:eastAsia="en-US"/>
        </w:rPr>
      </w:pPr>
      <w:hyperlink r:id="rId16" w:history="1">
        <w:r w:rsidRPr="000B4CCC">
          <w:rPr>
            <w:rStyle w:val="Hyperlink"/>
            <w:lang w:eastAsia="en-US"/>
          </w:rPr>
          <w:t>neeraj@abc.com</w:t>
        </w:r>
      </w:hyperlink>
    </w:p>
    <w:p w14:paraId="64F206D8" w14:textId="77777777" w:rsidR="00B93869" w:rsidRDefault="00B93869" w:rsidP="00B93869">
      <w:pPr>
        <w:rPr>
          <w:lang w:eastAsia="en-US"/>
        </w:rPr>
      </w:pPr>
      <w:r>
        <w:rPr>
          <w:lang w:eastAsia="en-US"/>
        </w:rPr>
        <w:t>Neeraj123</w:t>
      </w:r>
    </w:p>
    <w:p w14:paraId="079E7655" w14:textId="77777777" w:rsidR="00B93869" w:rsidRDefault="00B93869" w:rsidP="00C55095">
      <w:pPr>
        <w:rPr>
          <w:lang w:eastAsia="en-US"/>
        </w:rPr>
      </w:pPr>
    </w:p>
    <w:p w14:paraId="3BCF251C" w14:textId="77777777" w:rsidR="00B356D9" w:rsidRPr="00C55095" w:rsidRDefault="00B356D9" w:rsidP="00C55095">
      <w:pPr>
        <w:rPr>
          <w:lang w:eastAsia="en-US"/>
        </w:rPr>
      </w:pPr>
    </w:p>
    <w:p w14:paraId="396A2C7E" w14:textId="77777777" w:rsidR="00805CB1" w:rsidRDefault="00805CB1" w:rsidP="008740E7">
      <w:pPr>
        <w:rPr>
          <w:lang w:eastAsia="en-US"/>
        </w:rPr>
      </w:pPr>
    </w:p>
    <w:p w14:paraId="7254E119" w14:textId="1DDB0451" w:rsidR="00805CB1" w:rsidRDefault="00805CB1" w:rsidP="008740E7">
      <w:pPr>
        <w:rPr>
          <w:lang w:eastAsia="en-US"/>
        </w:rPr>
      </w:pPr>
      <w:r w:rsidRPr="00C55095">
        <w:rPr>
          <w:lang w:eastAsia="en-US"/>
        </w:rPr>
        <w:drawing>
          <wp:inline distT="0" distB="0" distL="0" distR="0" wp14:anchorId="76416785" wp14:editId="4D26C53E">
            <wp:extent cx="5731510" cy="3970655"/>
            <wp:effectExtent l="0" t="0" r="0" b="444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7"/>
                    <a:stretch>
                      <a:fillRect/>
                    </a:stretch>
                  </pic:blipFill>
                  <pic:spPr>
                    <a:xfrm>
                      <a:off x="0" y="0"/>
                      <a:ext cx="5731510" cy="3970655"/>
                    </a:xfrm>
                    <a:prstGeom prst="rect">
                      <a:avLst/>
                    </a:prstGeom>
                  </pic:spPr>
                </pic:pic>
              </a:graphicData>
            </a:graphic>
          </wp:inline>
        </w:drawing>
      </w:r>
    </w:p>
    <w:p w14:paraId="388582A5" w14:textId="77777777" w:rsidR="00805CB1" w:rsidRDefault="00805CB1" w:rsidP="008740E7">
      <w:pPr>
        <w:rPr>
          <w:lang w:eastAsia="en-US"/>
        </w:rPr>
      </w:pPr>
    </w:p>
    <w:p w14:paraId="6C08C3CE" w14:textId="77777777" w:rsidR="00805CB1" w:rsidRDefault="00805CB1" w:rsidP="008740E7">
      <w:pPr>
        <w:rPr>
          <w:lang w:eastAsia="en-US"/>
        </w:rPr>
      </w:pPr>
    </w:p>
    <w:p w14:paraId="2ACFE812" w14:textId="77777777" w:rsidR="00805CB1" w:rsidRDefault="00805CB1">
      <w:pPr>
        <w:rPr>
          <w:lang w:eastAsia="en-US"/>
        </w:rPr>
      </w:pPr>
    </w:p>
    <w:p w14:paraId="13B6D5D7" w14:textId="77777777" w:rsidR="006B7601" w:rsidRDefault="006B7601">
      <w:pPr>
        <w:rPr>
          <w:rFonts w:asciiTheme="majorHAnsi" w:eastAsiaTheme="majorEastAsia" w:hAnsiTheme="majorHAnsi" w:cstheme="majorBidi"/>
          <w:color w:val="2F5496" w:themeColor="accent1" w:themeShade="BF"/>
          <w:sz w:val="32"/>
          <w:szCs w:val="32"/>
          <w:lang w:eastAsia="en-US"/>
        </w:rPr>
      </w:pPr>
      <w:r>
        <w:br w:type="page"/>
      </w:r>
    </w:p>
    <w:p w14:paraId="025A2C6B" w14:textId="2FFB7A6C" w:rsidR="00805CB1" w:rsidRDefault="006B7601" w:rsidP="006B7601">
      <w:pPr>
        <w:pStyle w:val="Heading1"/>
      </w:pPr>
      <w:r>
        <w:lastRenderedPageBreak/>
        <w:t>Dashboard Screen</w:t>
      </w:r>
    </w:p>
    <w:p w14:paraId="5D944D36" w14:textId="1D62F180" w:rsidR="00C50A81" w:rsidRDefault="00C50A81" w:rsidP="00C50A81">
      <w:pPr>
        <w:rPr>
          <w:lang w:eastAsia="en-US"/>
        </w:rPr>
      </w:pPr>
    </w:p>
    <w:p w14:paraId="77D79004" w14:textId="23BCE576" w:rsidR="00C50A81" w:rsidRDefault="00C50A81" w:rsidP="00C50A81">
      <w:pPr>
        <w:rPr>
          <w:lang w:eastAsia="en-US"/>
        </w:rPr>
      </w:pPr>
    </w:p>
    <w:p w14:paraId="20BBAB06" w14:textId="5A9CBFC6" w:rsidR="00C50A81" w:rsidRDefault="00C50A81" w:rsidP="00C50A81">
      <w:pPr>
        <w:rPr>
          <w:lang w:eastAsia="en-US"/>
        </w:rPr>
      </w:pPr>
    </w:p>
    <w:p w14:paraId="4A75EA6B" w14:textId="3B49ECE0" w:rsidR="00C50A81" w:rsidRPr="00C50A81" w:rsidRDefault="00C50A81" w:rsidP="00C50A81">
      <w:pPr>
        <w:rPr>
          <w:lang w:eastAsia="en-US"/>
        </w:rPr>
      </w:pPr>
      <w:r w:rsidRPr="00C50A81">
        <w:rPr>
          <w:lang w:eastAsia="en-US"/>
        </w:rPr>
        <w:drawing>
          <wp:inline distT="0" distB="0" distL="0" distR="0" wp14:anchorId="1E111FE0" wp14:editId="33EA0171">
            <wp:extent cx="5731510" cy="4346575"/>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8"/>
                    <a:stretch>
                      <a:fillRect/>
                    </a:stretch>
                  </pic:blipFill>
                  <pic:spPr>
                    <a:xfrm>
                      <a:off x="0" y="0"/>
                      <a:ext cx="5731510" cy="4346575"/>
                    </a:xfrm>
                    <a:prstGeom prst="rect">
                      <a:avLst/>
                    </a:prstGeom>
                  </pic:spPr>
                </pic:pic>
              </a:graphicData>
            </a:graphic>
          </wp:inline>
        </w:drawing>
      </w:r>
    </w:p>
    <w:p w14:paraId="44F8FB59" w14:textId="33460A2B" w:rsidR="006B7601" w:rsidRDefault="006B7601" w:rsidP="006B7601">
      <w:pPr>
        <w:rPr>
          <w:lang w:eastAsia="en-US"/>
        </w:rPr>
      </w:pPr>
    </w:p>
    <w:p w14:paraId="3D8320F3" w14:textId="17B88396" w:rsidR="00C50A81" w:rsidRDefault="00C50A81" w:rsidP="006B7601">
      <w:pPr>
        <w:rPr>
          <w:lang w:eastAsia="en-US"/>
        </w:rPr>
      </w:pPr>
    </w:p>
    <w:p w14:paraId="1C9CE1E5" w14:textId="4992BDD8" w:rsidR="00F249E8" w:rsidRDefault="00F249E8">
      <w:pPr>
        <w:rPr>
          <w:lang w:eastAsia="en-US"/>
        </w:rPr>
      </w:pPr>
      <w:r>
        <w:rPr>
          <w:lang w:eastAsia="en-US"/>
        </w:rPr>
        <w:br w:type="page"/>
      </w:r>
    </w:p>
    <w:p w14:paraId="1D89F564" w14:textId="7B2C7C65" w:rsidR="00F249E8" w:rsidRDefault="00F249E8" w:rsidP="00384D67">
      <w:pPr>
        <w:pStyle w:val="Heading2"/>
      </w:pPr>
      <w:r>
        <w:lastRenderedPageBreak/>
        <w:t>Stream Processing Commands</w:t>
      </w:r>
    </w:p>
    <w:p w14:paraId="74AD1E2F" w14:textId="77777777" w:rsidR="00F249E8" w:rsidRPr="00F249E8" w:rsidRDefault="00F249E8" w:rsidP="00F249E8">
      <w:pPr>
        <w:rPr>
          <w:lang w:eastAsia="en-US"/>
        </w:rPr>
      </w:pPr>
    </w:p>
    <w:p w14:paraId="2100DD5A" w14:textId="2DB78C86" w:rsidR="00C50A81" w:rsidRDefault="00F249E8" w:rsidP="006B7601">
      <w:pPr>
        <w:rPr>
          <w:lang w:eastAsia="en-US"/>
        </w:rPr>
      </w:pPr>
      <w:r>
        <w:rPr>
          <w:lang w:eastAsia="en-US"/>
        </w:rPr>
        <w:t xml:space="preserve">We can enter the stream processing commands in the System User Browser Application to configure our stream processor. </w:t>
      </w:r>
    </w:p>
    <w:p w14:paraId="7596C0C6" w14:textId="336E72CD" w:rsidR="00F249E8" w:rsidRDefault="00F249E8" w:rsidP="006B7601">
      <w:pPr>
        <w:rPr>
          <w:lang w:eastAsia="en-US"/>
        </w:rPr>
      </w:pPr>
    </w:p>
    <w:p w14:paraId="2F36FA84" w14:textId="198E58FE" w:rsidR="00F249E8" w:rsidRDefault="00F249E8" w:rsidP="006B7601">
      <w:pPr>
        <w:rPr>
          <w:lang w:eastAsia="en-US"/>
        </w:rPr>
      </w:pPr>
      <w:r>
        <w:rPr>
          <w:lang w:eastAsia="en-US"/>
        </w:rPr>
        <w:t>The format of the command is given below:</w:t>
      </w:r>
    </w:p>
    <w:p w14:paraId="04F8C006" w14:textId="23A26846" w:rsidR="00F249E8" w:rsidRDefault="00F249E8" w:rsidP="006B7601">
      <w:pPr>
        <w:rPr>
          <w:lang w:eastAsia="en-US"/>
        </w:rPr>
      </w:pPr>
    </w:p>
    <w:p w14:paraId="2887093E" w14:textId="77777777" w:rsidR="00F249E8" w:rsidRDefault="00F249E8" w:rsidP="00F249E8">
      <w:pPr>
        <w:pStyle w:val="Code"/>
        <w:framePr w:wrap="around"/>
      </w:pPr>
    </w:p>
    <w:p w14:paraId="3BE4E47C" w14:textId="72982340" w:rsidR="00C50A81" w:rsidRDefault="00F249E8" w:rsidP="00F249E8">
      <w:pPr>
        <w:pStyle w:val="Code"/>
        <w:framePr w:wrap="around"/>
      </w:pPr>
      <w:r>
        <w:t>&lt;UserId&gt;</w:t>
      </w:r>
      <w:r w:rsidRPr="00266878">
        <w:t xml:space="preserve">, </w:t>
      </w:r>
      <w:r>
        <w:t>&lt;Command&gt;</w:t>
      </w:r>
      <w:r w:rsidRPr="00266878">
        <w:t xml:space="preserve">, </w:t>
      </w:r>
      <w:r>
        <w:t>&lt;StreamName&gt;</w:t>
      </w:r>
      <w:r w:rsidRPr="00266878">
        <w:t xml:space="preserve">, </w:t>
      </w:r>
      <w:r>
        <w:t>&lt;StreamText&gt;</w:t>
      </w:r>
    </w:p>
    <w:p w14:paraId="16570689" w14:textId="77777777" w:rsidR="00F249E8" w:rsidRPr="006B7601" w:rsidRDefault="00F249E8" w:rsidP="00F249E8">
      <w:pPr>
        <w:pStyle w:val="Code"/>
        <w:framePr w:wrap="around"/>
      </w:pPr>
    </w:p>
    <w:p w14:paraId="7761E403" w14:textId="518D4755" w:rsidR="00805CB1" w:rsidRDefault="00805CB1">
      <w:pPr>
        <w:rPr>
          <w:lang w:eastAsia="en-US"/>
        </w:rPr>
      </w:pPr>
    </w:p>
    <w:p w14:paraId="33F67619" w14:textId="2354D8F5" w:rsidR="00F249E8" w:rsidRDefault="00F249E8">
      <w:pPr>
        <w:rPr>
          <w:lang w:eastAsia="en-US"/>
        </w:rPr>
      </w:pPr>
    </w:p>
    <w:p w14:paraId="5E905010" w14:textId="77777777" w:rsidR="00F249E8" w:rsidRDefault="00F249E8" w:rsidP="00F249E8">
      <w:pPr>
        <w:pStyle w:val="Code"/>
        <w:framePr w:wrap="auto" w:vAnchor="margin" w:yAlign="inline"/>
      </w:pPr>
    </w:p>
    <w:p w14:paraId="04506B49" w14:textId="279B99A3" w:rsidR="00F249E8" w:rsidRDefault="00F249E8" w:rsidP="00F249E8">
      <w:pPr>
        <w:pStyle w:val="Code"/>
        <w:framePr w:wrap="auto" w:vAnchor="margin" w:yAlign="inline"/>
      </w:pPr>
      <w:r>
        <w:t>UserId</w:t>
      </w:r>
      <w:r>
        <w:t>: String</w:t>
      </w:r>
    </w:p>
    <w:p w14:paraId="0CFB985B" w14:textId="44786F68" w:rsidR="00F249E8" w:rsidRDefault="00F249E8" w:rsidP="00F249E8">
      <w:pPr>
        <w:pStyle w:val="Code"/>
        <w:framePr w:wrap="auto" w:vAnchor="margin" w:yAlign="inline"/>
      </w:pPr>
      <w:r>
        <w:t>Command</w:t>
      </w:r>
      <w:r>
        <w:t>: Choices [Rule|Text]</w:t>
      </w:r>
      <w:r w:rsidRPr="00266878">
        <w:t xml:space="preserve"> </w:t>
      </w:r>
    </w:p>
    <w:p w14:paraId="33982232" w14:textId="770BF1A5" w:rsidR="00F249E8" w:rsidRDefault="00F249E8" w:rsidP="00F249E8">
      <w:pPr>
        <w:pStyle w:val="Code"/>
        <w:framePr w:wrap="auto" w:vAnchor="margin" w:yAlign="inline"/>
      </w:pPr>
      <w:r>
        <w:t>StreamName</w:t>
      </w:r>
      <w:r>
        <w:t>: String</w:t>
      </w:r>
      <w:r w:rsidRPr="00266878">
        <w:t xml:space="preserve"> </w:t>
      </w:r>
    </w:p>
    <w:p w14:paraId="615C70B1" w14:textId="14160AE2" w:rsidR="00F249E8" w:rsidRDefault="00F249E8" w:rsidP="00F249E8">
      <w:pPr>
        <w:pStyle w:val="Code"/>
        <w:framePr w:wrap="auto" w:vAnchor="margin" w:yAlign="inline"/>
      </w:pPr>
      <w:r>
        <w:t>StreamText</w:t>
      </w:r>
      <w:r>
        <w:t>: String</w:t>
      </w:r>
    </w:p>
    <w:p w14:paraId="325C324F" w14:textId="77777777" w:rsidR="00F249E8" w:rsidRPr="006B7601" w:rsidRDefault="00F249E8" w:rsidP="00F249E8">
      <w:pPr>
        <w:pStyle w:val="Code"/>
        <w:framePr w:wrap="auto" w:vAnchor="margin" w:yAlign="inline"/>
      </w:pPr>
    </w:p>
    <w:p w14:paraId="0913FAFC" w14:textId="77777777" w:rsidR="00F249E8" w:rsidRDefault="00F249E8">
      <w:pPr>
        <w:rPr>
          <w:lang w:eastAsia="en-US"/>
        </w:rPr>
      </w:pPr>
    </w:p>
    <w:p w14:paraId="18EB1DC2" w14:textId="0EE169B4" w:rsidR="00F249E8" w:rsidRDefault="00F249E8">
      <w:pPr>
        <w:rPr>
          <w:lang w:eastAsia="en-US"/>
        </w:rPr>
      </w:pPr>
    </w:p>
    <w:p w14:paraId="78A0EA24" w14:textId="77777777" w:rsidR="00F249E8" w:rsidRDefault="00F249E8">
      <w:pPr>
        <w:rPr>
          <w:lang w:eastAsia="en-US"/>
        </w:rPr>
      </w:pPr>
    </w:p>
    <w:p w14:paraId="3384A09B" w14:textId="587B507E" w:rsidR="00F249E8" w:rsidRDefault="00F249E8">
      <w:pPr>
        <w:rPr>
          <w:lang w:eastAsia="en-US"/>
        </w:rPr>
      </w:pPr>
      <w:r>
        <w:rPr>
          <w:lang w:eastAsia="en-US"/>
        </w:rPr>
        <w:t>Given below are the example</w:t>
      </w:r>
      <w:r w:rsidR="00384D67">
        <w:rPr>
          <w:lang w:eastAsia="en-US"/>
        </w:rPr>
        <w:t xml:space="preserve"> commands</w:t>
      </w:r>
      <w:r>
        <w:rPr>
          <w:lang w:eastAsia="en-US"/>
        </w:rPr>
        <w:t>:</w:t>
      </w:r>
    </w:p>
    <w:p w14:paraId="682ED2D1" w14:textId="77777777" w:rsidR="00F249E8" w:rsidRDefault="00F249E8">
      <w:pPr>
        <w:rPr>
          <w:lang w:eastAsia="en-US"/>
        </w:rPr>
      </w:pPr>
    </w:p>
    <w:p w14:paraId="0BAFF249" w14:textId="77777777" w:rsidR="00F249E8" w:rsidRDefault="00F249E8">
      <w:pPr>
        <w:rPr>
          <w:lang w:eastAsia="en-US"/>
        </w:rPr>
      </w:pPr>
    </w:p>
    <w:p w14:paraId="01754426" w14:textId="77777777" w:rsidR="00805CB1" w:rsidRDefault="00805CB1" w:rsidP="00805CB1">
      <w:pPr>
        <w:pStyle w:val="Code"/>
        <w:framePr w:wrap="auto" w:vAnchor="margin" w:yAlign="inline"/>
        <w:rPr>
          <w:shd w:val="clear" w:color="auto" w:fill="FFFFFF"/>
        </w:rPr>
      </w:pPr>
    </w:p>
    <w:p w14:paraId="0AC41F6E" w14:textId="77777777" w:rsidR="00805CB1" w:rsidRPr="00266878" w:rsidRDefault="00805CB1" w:rsidP="00805CB1">
      <w:pPr>
        <w:pStyle w:val="Code"/>
        <w:framePr w:wrap="auto" w:vAnchor="margin" w:yAlign="inline"/>
      </w:pPr>
      <w:r w:rsidRPr="00266878">
        <w:t>1, Rule, CheckNumber, .*(?&lt;Date&gt;\d{2}/\d{2}/\d{4}).*(?&lt;Number&gt;\d+).*</w:t>
      </w:r>
      <w:r w:rsidRPr="00266878">
        <w:br/>
      </w:r>
    </w:p>
    <w:p w14:paraId="20F6663A" w14:textId="77777777" w:rsidR="00805CB1" w:rsidRPr="00266878" w:rsidRDefault="00805CB1" w:rsidP="00805CB1">
      <w:pPr>
        <w:pStyle w:val="Code"/>
        <w:framePr w:wrap="auto" w:vAnchor="margin" w:yAlign="inline"/>
      </w:pPr>
      <w:r w:rsidRPr="00266878">
        <w:t>1, Text, Payment, Dated 10/09/2020 and Rs 455 complete</w:t>
      </w:r>
      <w:r w:rsidRPr="00266878">
        <w:br/>
      </w:r>
    </w:p>
    <w:p w14:paraId="7C2D4CA8" w14:textId="0DCBE936" w:rsidR="00DA6784" w:rsidRDefault="00DA6784">
      <w:pPr>
        <w:rPr>
          <w:lang w:eastAsia="en-US"/>
        </w:rPr>
      </w:pPr>
    </w:p>
    <w:p w14:paraId="62BE849F" w14:textId="77777777" w:rsidR="00384D67" w:rsidRDefault="00384D67">
      <w:pPr>
        <w:rPr>
          <w:lang w:eastAsia="en-US"/>
        </w:rPr>
      </w:pPr>
    </w:p>
    <w:p w14:paraId="2A297820" w14:textId="398D10CA" w:rsidR="00384D67" w:rsidRDefault="00384D67" w:rsidP="00384D67">
      <w:pPr>
        <w:pStyle w:val="Heading2"/>
      </w:pPr>
      <w:r>
        <w:t>Rule Command</w:t>
      </w:r>
    </w:p>
    <w:p w14:paraId="71CFB255" w14:textId="77777777" w:rsidR="00384D67" w:rsidRPr="00384D67" w:rsidRDefault="00384D67" w:rsidP="00384D67">
      <w:pPr>
        <w:rPr>
          <w:lang w:eastAsia="en-US"/>
        </w:rPr>
      </w:pPr>
    </w:p>
    <w:p w14:paraId="04013926" w14:textId="5AAED930" w:rsidR="00384D67" w:rsidRPr="00384D67" w:rsidRDefault="00384D67" w:rsidP="00384D67">
      <w:pPr>
        <w:pStyle w:val="Code"/>
        <w:framePr w:wrap="around"/>
      </w:pPr>
      <w:r>
        <w:rPr>
          <w:shd w:val="clear" w:color="auto" w:fill="FFFFFF"/>
        </w:rPr>
        <w:br/>
      </w:r>
      <w:r w:rsidR="00F757DC">
        <w:t>&lt;UserId&gt;</w:t>
      </w:r>
      <w:r w:rsidRPr="00384D67">
        <w:t xml:space="preserve">, Rule, </w:t>
      </w:r>
      <w:r w:rsidR="00F757DC">
        <w:t>&lt;</w:t>
      </w:r>
      <w:r w:rsidR="00F757DC" w:rsidRPr="00F757DC">
        <w:rPr>
          <w:color w:val="2C3E50"/>
        </w:rPr>
        <w:t xml:space="preserve"> </w:t>
      </w:r>
      <w:r w:rsidR="00F757DC">
        <w:rPr>
          <w:color w:val="2C3E50"/>
        </w:rPr>
        <w:t>RuleName</w:t>
      </w:r>
      <w:r w:rsidR="00F757DC">
        <w:rPr>
          <w:color w:val="2C3E50"/>
        </w:rPr>
        <w:t>&gt;</w:t>
      </w:r>
      <w:r w:rsidRPr="00384D67">
        <w:t xml:space="preserve">, </w:t>
      </w:r>
      <w:r w:rsidR="00F757DC">
        <w:t>&lt;RuleText&gt;</w:t>
      </w:r>
      <w:r w:rsidRPr="00384D67">
        <w:br/>
      </w:r>
    </w:p>
    <w:p w14:paraId="363A40D9" w14:textId="77777777" w:rsidR="00384D67" w:rsidRPr="00384D67" w:rsidRDefault="00384D67" w:rsidP="00384D67">
      <w:pPr>
        <w:rPr>
          <w:lang w:eastAsia="en-US"/>
        </w:rPr>
      </w:pPr>
    </w:p>
    <w:p w14:paraId="2FE0E74C" w14:textId="08EE7C8D" w:rsidR="00384D67" w:rsidRDefault="00384D67" w:rsidP="00384D67">
      <w:pPr>
        <w:rPr>
          <w:lang w:eastAsia="en-US"/>
        </w:rPr>
      </w:pPr>
    </w:p>
    <w:p w14:paraId="402CE9B1" w14:textId="2ACEE7DD" w:rsidR="00384D67" w:rsidRDefault="00384D67" w:rsidP="00384D67">
      <w:pPr>
        <w:rPr>
          <w:lang w:eastAsia="en-US"/>
        </w:rPr>
      </w:pPr>
      <w:r>
        <w:rPr>
          <w:lang w:eastAsia="en-US"/>
        </w:rPr>
        <w:t>Output</w:t>
      </w:r>
    </w:p>
    <w:p w14:paraId="5EA1D4BD" w14:textId="016B2D22" w:rsidR="00384D67" w:rsidRDefault="00384D67" w:rsidP="00384D67">
      <w:pPr>
        <w:rPr>
          <w:lang w:eastAsia="en-US"/>
        </w:rPr>
      </w:pPr>
    </w:p>
    <w:p w14:paraId="1E895866" w14:textId="77777777" w:rsidR="00384D67" w:rsidRDefault="00384D67" w:rsidP="00384D67">
      <w:pPr>
        <w:pStyle w:val="Code"/>
        <w:framePr w:wrap="around"/>
        <w:rPr>
          <w:rStyle w:val="username"/>
          <w:rFonts w:ascii="Helvetica Neue" w:hAnsi="Helvetica Neue"/>
          <w:b/>
          <w:bCs/>
          <w:color w:val="2C3E50"/>
          <w:sz w:val="22"/>
          <w:szCs w:val="22"/>
        </w:rPr>
      </w:pPr>
    </w:p>
    <w:p w14:paraId="6FD9FEE3" w14:textId="2BD80295" w:rsidR="00384D67" w:rsidRDefault="001F6F7C" w:rsidP="00384D67">
      <w:pPr>
        <w:pStyle w:val="Code"/>
        <w:framePr w:wrap="around"/>
        <w:rPr>
          <w:color w:val="2C3E50"/>
        </w:rPr>
      </w:pPr>
      <w:r>
        <w:rPr>
          <w:rStyle w:val="username"/>
          <w:rFonts w:ascii="Helvetica Neue" w:hAnsi="Helvetica Neue"/>
          <w:b/>
          <w:bCs/>
          <w:color w:val="2C3E50"/>
          <w:sz w:val="22"/>
          <w:szCs w:val="22"/>
        </w:rPr>
        <w:t>&lt;</w:t>
      </w:r>
      <w:r w:rsidR="00B307E5">
        <w:rPr>
          <w:rStyle w:val="username"/>
          <w:rFonts w:ascii="Helvetica Neue" w:hAnsi="Helvetica Neue"/>
          <w:b/>
          <w:bCs/>
          <w:color w:val="2C3E50"/>
          <w:sz w:val="22"/>
          <w:szCs w:val="22"/>
        </w:rPr>
        <w:t>System</w:t>
      </w:r>
      <w:r>
        <w:rPr>
          <w:rStyle w:val="username"/>
          <w:rFonts w:ascii="Helvetica Neue" w:hAnsi="Helvetica Neue"/>
          <w:b/>
          <w:bCs/>
          <w:color w:val="2C3E50"/>
          <w:sz w:val="22"/>
          <w:szCs w:val="22"/>
        </w:rPr>
        <w:t>User&gt;</w:t>
      </w:r>
      <w:r w:rsidR="00384D67">
        <w:rPr>
          <w:color w:val="2C3E50"/>
        </w:rPr>
        <w:t> </w:t>
      </w:r>
      <w:r>
        <w:rPr>
          <w:rStyle w:val="sent-date"/>
          <w:rFonts w:ascii="Helvetica Neue" w:hAnsi="Helvetica Neue"/>
          <w:color w:val="969696"/>
          <w:sz w:val="22"/>
          <w:szCs w:val="22"/>
        </w:rPr>
        <w:t>&lt;Timestamp&gt;</w:t>
      </w:r>
    </w:p>
    <w:p w14:paraId="19143E28" w14:textId="1D981D53" w:rsidR="00384D67" w:rsidRDefault="00384D67" w:rsidP="00384D67">
      <w:pPr>
        <w:pStyle w:val="Code"/>
        <w:framePr w:wrap="around"/>
        <w:rPr>
          <w:color w:val="2C3E50"/>
        </w:rPr>
      </w:pPr>
      <w:r>
        <w:rPr>
          <w:color w:val="2C3E50"/>
        </w:rPr>
        <w:t>New Rule:</w:t>
      </w:r>
      <w:r w:rsidR="001F6F7C">
        <w:rPr>
          <w:color w:val="2C3E50"/>
        </w:rPr>
        <w:t>&lt;RuleName&gt;</w:t>
      </w:r>
      <w:r>
        <w:rPr>
          <w:color w:val="2C3E50"/>
        </w:rPr>
        <w:t xml:space="preserve">, </w:t>
      </w:r>
      <w:r w:rsidR="001F6F7C">
        <w:rPr>
          <w:color w:val="2C3E50"/>
        </w:rPr>
        <w:t>&lt;RuleText&gt;</w:t>
      </w:r>
      <w:r>
        <w:rPr>
          <w:color w:val="2C3E50"/>
        </w:rPr>
        <w:t>, {}</w:t>
      </w:r>
      <w:r>
        <w:rPr>
          <w:color w:val="2C3E50"/>
        </w:rPr>
        <w:br/>
      </w:r>
    </w:p>
    <w:p w14:paraId="23E392AF" w14:textId="77777777" w:rsidR="00384D67" w:rsidRPr="00384D67" w:rsidRDefault="00384D67" w:rsidP="00384D67">
      <w:pPr>
        <w:rPr>
          <w:lang w:eastAsia="en-US"/>
        </w:rPr>
      </w:pPr>
    </w:p>
    <w:p w14:paraId="07AF15FF" w14:textId="77777777" w:rsidR="00384D67" w:rsidRPr="00384D67" w:rsidRDefault="00384D67" w:rsidP="00384D67">
      <w:pPr>
        <w:rPr>
          <w:lang w:eastAsia="en-US"/>
        </w:rPr>
      </w:pPr>
    </w:p>
    <w:p w14:paraId="0F1C702A" w14:textId="77777777" w:rsidR="00384D67" w:rsidRPr="00384D67" w:rsidRDefault="00384D67" w:rsidP="00384D67">
      <w:pPr>
        <w:rPr>
          <w:lang w:eastAsia="en-US"/>
        </w:rPr>
      </w:pPr>
    </w:p>
    <w:p w14:paraId="6C7A949A" w14:textId="77777777" w:rsidR="00E15947" w:rsidRDefault="00E15947">
      <w:pPr>
        <w:rPr>
          <w:lang w:eastAsia="en-US"/>
        </w:rPr>
      </w:pPr>
    </w:p>
    <w:p w14:paraId="35A3B8AE" w14:textId="2BCCE690" w:rsidR="00E15947" w:rsidRDefault="00E15947" w:rsidP="00E15947">
      <w:pPr>
        <w:pStyle w:val="Heading2"/>
      </w:pPr>
      <w:r>
        <w:lastRenderedPageBreak/>
        <w:t>Text</w:t>
      </w:r>
      <w:r>
        <w:t xml:space="preserve"> Command</w:t>
      </w:r>
      <w:r w:rsidR="00383055">
        <w:t xml:space="preserve"> with Matching Rule</w:t>
      </w:r>
    </w:p>
    <w:p w14:paraId="64F0B1DE" w14:textId="77777777" w:rsidR="00E15947" w:rsidRPr="00384D67" w:rsidRDefault="00E15947" w:rsidP="00E15947">
      <w:pPr>
        <w:rPr>
          <w:lang w:eastAsia="en-US"/>
        </w:rPr>
      </w:pPr>
    </w:p>
    <w:p w14:paraId="00E47682" w14:textId="51E54394" w:rsidR="00E15947" w:rsidRPr="00384D67" w:rsidRDefault="00E15947" w:rsidP="00E15947">
      <w:pPr>
        <w:pStyle w:val="Code"/>
        <w:framePr w:wrap="around"/>
      </w:pPr>
      <w:r>
        <w:rPr>
          <w:shd w:val="clear" w:color="auto" w:fill="FFFFFF"/>
        </w:rPr>
        <w:br/>
      </w:r>
      <w:r>
        <w:t>&lt;UserId&gt;</w:t>
      </w:r>
      <w:r w:rsidRPr="00384D67">
        <w:t xml:space="preserve">, </w:t>
      </w:r>
      <w:r>
        <w:t>Text</w:t>
      </w:r>
      <w:r w:rsidRPr="00384D67">
        <w:t xml:space="preserve">, </w:t>
      </w:r>
      <w:r>
        <w:t>&lt;</w:t>
      </w:r>
      <w:r w:rsidR="00383055">
        <w:rPr>
          <w:color w:val="2C3E50"/>
        </w:rPr>
        <w:t>StreamName</w:t>
      </w:r>
      <w:r>
        <w:rPr>
          <w:color w:val="2C3E50"/>
        </w:rPr>
        <w:t>&gt;</w:t>
      </w:r>
      <w:r w:rsidRPr="00384D67">
        <w:t xml:space="preserve">, </w:t>
      </w:r>
      <w:r>
        <w:t>&lt;</w:t>
      </w:r>
      <w:r w:rsidR="00383055">
        <w:t>Text</w:t>
      </w:r>
      <w:r>
        <w:t>&gt;</w:t>
      </w:r>
      <w:r w:rsidRPr="00384D67">
        <w:br/>
      </w:r>
    </w:p>
    <w:p w14:paraId="57A2F912" w14:textId="77777777" w:rsidR="00384D67" w:rsidRPr="00384D67" w:rsidRDefault="00384D67" w:rsidP="00E15947">
      <w:pPr>
        <w:rPr>
          <w:lang w:eastAsia="en-US"/>
        </w:rPr>
      </w:pPr>
    </w:p>
    <w:p w14:paraId="223A08F3" w14:textId="77777777" w:rsidR="00E15947" w:rsidRDefault="00E15947" w:rsidP="00E15947">
      <w:pPr>
        <w:rPr>
          <w:lang w:eastAsia="en-US"/>
        </w:rPr>
      </w:pPr>
    </w:p>
    <w:p w14:paraId="27761650" w14:textId="7E623F42" w:rsidR="00E15947" w:rsidRDefault="00E15947" w:rsidP="00E15947">
      <w:pPr>
        <w:rPr>
          <w:lang w:eastAsia="en-US"/>
        </w:rPr>
      </w:pPr>
      <w:r>
        <w:rPr>
          <w:lang w:eastAsia="en-US"/>
        </w:rPr>
        <w:t>Output</w:t>
      </w:r>
      <w:r w:rsidR="00383055">
        <w:rPr>
          <w:lang w:eastAsia="en-US"/>
        </w:rPr>
        <w:t xml:space="preserve"> in Case Match</w:t>
      </w:r>
    </w:p>
    <w:p w14:paraId="7842D233" w14:textId="77777777" w:rsidR="00E15947" w:rsidRDefault="00E15947" w:rsidP="00E15947">
      <w:pPr>
        <w:rPr>
          <w:lang w:eastAsia="en-US"/>
        </w:rPr>
      </w:pPr>
    </w:p>
    <w:p w14:paraId="3686F83F" w14:textId="77777777" w:rsidR="00E15947" w:rsidRDefault="00E15947" w:rsidP="00E15947">
      <w:pPr>
        <w:pStyle w:val="Code"/>
        <w:framePr w:wrap="around"/>
        <w:rPr>
          <w:rStyle w:val="username"/>
          <w:rFonts w:ascii="Helvetica Neue" w:hAnsi="Helvetica Neue"/>
          <w:b/>
          <w:bCs/>
          <w:color w:val="2C3E50"/>
          <w:sz w:val="22"/>
          <w:szCs w:val="22"/>
        </w:rPr>
      </w:pPr>
    </w:p>
    <w:p w14:paraId="72EE5D54" w14:textId="77777777" w:rsidR="00E15947" w:rsidRDefault="00E15947" w:rsidP="00E15947">
      <w:pPr>
        <w:pStyle w:val="Code"/>
        <w:framePr w:wrap="around"/>
        <w:rPr>
          <w:color w:val="2C3E50"/>
        </w:rPr>
      </w:pPr>
      <w:r>
        <w:rPr>
          <w:rStyle w:val="username"/>
          <w:rFonts w:ascii="Helvetica Neue" w:hAnsi="Helvetica Neue"/>
          <w:b/>
          <w:bCs/>
          <w:color w:val="2C3E50"/>
          <w:sz w:val="22"/>
          <w:szCs w:val="22"/>
        </w:rPr>
        <w:t>&lt;SystemUser&gt;</w:t>
      </w:r>
      <w:r>
        <w:rPr>
          <w:color w:val="2C3E50"/>
        </w:rPr>
        <w:t> </w:t>
      </w:r>
      <w:r>
        <w:rPr>
          <w:rStyle w:val="sent-date"/>
          <w:rFonts w:ascii="Helvetica Neue" w:hAnsi="Helvetica Neue"/>
          <w:color w:val="969696"/>
          <w:sz w:val="22"/>
          <w:szCs w:val="22"/>
        </w:rPr>
        <w:t>&lt;Timestamp&gt;</w:t>
      </w:r>
    </w:p>
    <w:p w14:paraId="3D7F548E" w14:textId="56D2328E" w:rsidR="00E15947" w:rsidRDefault="00B6568E" w:rsidP="00E15947">
      <w:pPr>
        <w:pStyle w:val="Code"/>
        <w:framePr w:wrap="around"/>
        <w:rPr>
          <w:color w:val="2C3E50"/>
        </w:rPr>
      </w:pPr>
      <w:r>
        <w:rPr>
          <w:color w:val="2C3E50"/>
        </w:rPr>
        <w:t>&lt;RuleName</w:t>
      </w:r>
      <w:r w:rsidR="00E15947">
        <w:rPr>
          <w:color w:val="2C3E50"/>
        </w:rPr>
        <w:t>&gt;, &lt;</w:t>
      </w:r>
      <w:r>
        <w:rPr>
          <w:color w:val="2C3E50"/>
        </w:rPr>
        <w:t>Text</w:t>
      </w:r>
      <w:r w:rsidR="00E15947">
        <w:rPr>
          <w:color w:val="2C3E50"/>
        </w:rPr>
        <w:t xml:space="preserve">&gt;, </w:t>
      </w:r>
      <w:r>
        <w:rPr>
          <w:color w:val="2C3E50"/>
        </w:rPr>
        <w:t>&lt;JSON&gt;</w:t>
      </w:r>
      <w:r w:rsidR="00E15947">
        <w:rPr>
          <w:color w:val="2C3E50"/>
        </w:rPr>
        <w:br/>
      </w:r>
    </w:p>
    <w:p w14:paraId="58DB9AEF" w14:textId="77777777" w:rsidR="00E15947" w:rsidRPr="00384D67" w:rsidRDefault="00E15947" w:rsidP="00E15947">
      <w:pPr>
        <w:rPr>
          <w:lang w:eastAsia="en-US"/>
        </w:rPr>
      </w:pPr>
    </w:p>
    <w:p w14:paraId="587F3678" w14:textId="77777777" w:rsidR="007F2833" w:rsidRDefault="007F2833">
      <w:pPr>
        <w:rPr>
          <w:lang w:eastAsia="en-US"/>
        </w:rPr>
      </w:pPr>
    </w:p>
    <w:p w14:paraId="23596DAA" w14:textId="58FDCB53" w:rsidR="007F2833" w:rsidRDefault="007F2833" w:rsidP="007F2833">
      <w:pPr>
        <w:pStyle w:val="Heading2"/>
      </w:pPr>
      <w:r>
        <w:t xml:space="preserve">Text Command with </w:t>
      </w:r>
      <w:r>
        <w:t xml:space="preserve">No </w:t>
      </w:r>
      <w:r>
        <w:t>Matching Rule</w:t>
      </w:r>
    </w:p>
    <w:p w14:paraId="38D0E4F4" w14:textId="77777777" w:rsidR="007F2833" w:rsidRPr="00384D67" w:rsidRDefault="007F2833" w:rsidP="007F2833">
      <w:pPr>
        <w:rPr>
          <w:lang w:eastAsia="en-US"/>
        </w:rPr>
      </w:pPr>
    </w:p>
    <w:p w14:paraId="40EC4872" w14:textId="77777777" w:rsidR="007F2833" w:rsidRPr="00384D67" w:rsidRDefault="007F2833" w:rsidP="007F2833">
      <w:pPr>
        <w:pStyle w:val="Code"/>
        <w:framePr w:wrap="around"/>
      </w:pPr>
      <w:r>
        <w:rPr>
          <w:shd w:val="clear" w:color="auto" w:fill="FFFFFF"/>
        </w:rPr>
        <w:br/>
      </w:r>
      <w:r>
        <w:t>&lt;UserId&gt;</w:t>
      </w:r>
      <w:r w:rsidRPr="00384D67">
        <w:t xml:space="preserve">, </w:t>
      </w:r>
      <w:r>
        <w:t>Text</w:t>
      </w:r>
      <w:r w:rsidRPr="00384D67">
        <w:t xml:space="preserve">, </w:t>
      </w:r>
      <w:r>
        <w:t>&lt;</w:t>
      </w:r>
      <w:r>
        <w:rPr>
          <w:color w:val="2C3E50"/>
        </w:rPr>
        <w:t>StreamName&gt;</w:t>
      </w:r>
      <w:r w:rsidRPr="00384D67">
        <w:t xml:space="preserve">, </w:t>
      </w:r>
      <w:r>
        <w:t>&lt;Text&gt;</w:t>
      </w:r>
      <w:r w:rsidRPr="00384D67">
        <w:br/>
      </w:r>
    </w:p>
    <w:p w14:paraId="43A41528" w14:textId="77777777" w:rsidR="00384D67" w:rsidRPr="00384D67" w:rsidRDefault="00384D67" w:rsidP="007F2833">
      <w:pPr>
        <w:rPr>
          <w:lang w:eastAsia="en-US"/>
        </w:rPr>
      </w:pPr>
    </w:p>
    <w:p w14:paraId="08CC6DE9" w14:textId="77777777" w:rsidR="007F2833" w:rsidRDefault="007F2833" w:rsidP="007F2833">
      <w:pPr>
        <w:rPr>
          <w:lang w:eastAsia="en-US"/>
        </w:rPr>
      </w:pPr>
    </w:p>
    <w:p w14:paraId="25A136F9" w14:textId="77777777" w:rsidR="007F2833" w:rsidRDefault="007F2833" w:rsidP="007F2833">
      <w:pPr>
        <w:rPr>
          <w:lang w:eastAsia="en-US"/>
        </w:rPr>
      </w:pPr>
      <w:r>
        <w:rPr>
          <w:lang w:eastAsia="en-US"/>
        </w:rPr>
        <w:t>Output in Case Match</w:t>
      </w:r>
    </w:p>
    <w:p w14:paraId="34C6B231" w14:textId="77777777" w:rsidR="007F2833" w:rsidRDefault="007F2833" w:rsidP="007F2833">
      <w:pPr>
        <w:rPr>
          <w:lang w:eastAsia="en-US"/>
        </w:rPr>
      </w:pPr>
    </w:p>
    <w:p w14:paraId="45AEE36F" w14:textId="77777777" w:rsidR="007F2833" w:rsidRDefault="007F2833" w:rsidP="007F2833">
      <w:pPr>
        <w:pStyle w:val="Code"/>
        <w:framePr w:wrap="around"/>
        <w:rPr>
          <w:rStyle w:val="username"/>
          <w:rFonts w:ascii="Helvetica Neue" w:hAnsi="Helvetica Neue"/>
          <w:b/>
          <w:bCs/>
          <w:color w:val="2C3E50"/>
          <w:sz w:val="22"/>
          <w:szCs w:val="22"/>
        </w:rPr>
      </w:pPr>
    </w:p>
    <w:p w14:paraId="6157E6CC" w14:textId="77777777" w:rsidR="007F2833" w:rsidRDefault="007F2833" w:rsidP="007F2833">
      <w:pPr>
        <w:pStyle w:val="Code"/>
        <w:framePr w:wrap="around"/>
        <w:rPr>
          <w:color w:val="2C3E50"/>
        </w:rPr>
      </w:pPr>
      <w:r>
        <w:rPr>
          <w:rStyle w:val="username"/>
          <w:rFonts w:ascii="Helvetica Neue" w:hAnsi="Helvetica Neue"/>
          <w:b/>
          <w:bCs/>
          <w:color w:val="2C3E50"/>
          <w:sz w:val="22"/>
          <w:szCs w:val="22"/>
        </w:rPr>
        <w:t>&lt;SystemUser&gt;</w:t>
      </w:r>
      <w:r>
        <w:rPr>
          <w:color w:val="2C3E50"/>
        </w:rPr>
        <w:t> </w:t>
      </w:r>
      <w:r>
        <w:rPr>
          <w:rStyle w:val="sent-date"/>
          <w:rFonts w:ascii="Helvetica Neue" w:hAnsi="Helvetica Neue"/>
          <w:color w:val="969696"/>
          <w:sz w:val="22"/>
          <w:szCs w:val="22"/>
        </w:rPr>
        <w:t>&lt;Timestamp&gt;</w:t>
      </w:r>
    </w:p>
    <w:p w14:paraId="043E1946" w14:textId="1AB1FB82" w:rsidR="007F2833" w:rsidRDefault="0013685D" w:rsidP="007F2833">
      <w:pPr>
        <w:pStyle w:val="Code"/>
        <w:framePr w:wrap="around"/>
        <w:rPr>
          <w:color w:val="2C3E50"/>
        </w:rPr>
      </w:pPr>
      <w:r>
        <w:rPr>
          <w:color w:val="2C3E50"/>
        </w:rPr>
        <w:t>No Match</w:t>
      </w:r>
      <w:r w:rsidR="007F2833">
        <w:rPr>
          <w:color w:val="2C3E50"/>
        </w:rPr>
        <w:t xml:space="preserve">, &lt;Text&gt;, </w:t>
      </w:r>
      <w:r w:rsidR="00BA5B32">
        <w:rPr>
          <w:color w:val="2C3E50"/>
        </w:rPr>
        <w:t>{}</w:t>
      </w:r>
      <w:r w:rsidR="007F2833">
        <w:rPr>
          <w:color w:val="2C3E50"/>
        </w:rPr>
        <w:br/>
      </w:r>
    </w:p>
    <w:p w14:paraId="5D5C3AE4" w14:textId="77777777" w:rsidR="007F2833" w:rsidRPr="00384D67" w:rsidRDefault="007F2833" w:rsidP="007F2833">
      <w:pPr>
        <w:rPr>
          <w:lang w:eastAsia="en-US"/>
        </w:rPr>
      </w:pPr>
    </w:p>
    <w:p w14:paraId="2CCF43C8" w14:textId="0A28C0F5" w:rsidR="003D1000" w:rsidRDefault="003D1000">
      <w:pPr>
        <w:rPr>
          <w:lang w:eastAsia="en-US"/>
        </w:rPr>
      </w:pPr>
      <w:r>
        <w:rPr>
          <w:lang w:eastAsia="en-US"/>
        </w:rPr>
        <w:br w:type="page"/>
      </w:r>
    </w:p>
    <w:p w14:paraId="20C1BA53" w14:textId="77777777" w:rsidR="00384D67" w:rsidRDefault="00384D67">
      <w:pPr>
        <w:rPr>
          <w:lang w:eastAsia="en-US"/>
        </w:rPr>
      </w:pPr>
    </w:p>
    <w:p w14:paraId="03170F51" w14:textId="1BD695A1" w:rsidR="00DA6784" w:rsidRDefault="003D1000" w:rsidP="003D1000">
      <w:pPr>
        <w:pStyle w:val="Heading1"/>
      </w:pPr>
      <w:r>
        <w:t>Add Stream Processing Rule</w:t>
      </w:r>
      <w:r w:rsidR="003D2B0C">
        <w:br/>
      </w:r>
    </w:p>
    <w:p w14:paraId="48AE5BE9" w14:textId="77777777" w:rsidR="003D2B0C" w:rsidRPr="005F3885" w:rsidRDefault="003D2B0C" w:rsidP="005F3885">
      <w:pPr>
        <w:pStyle w:val="Code"/>
        <w:framePr w:wrap="around"/>
      </w:pPr>
    </w:p>
    <w:p w14:paraId="704381EA" w14:textId="6408DA3A" w:rsidR="003D2B0C" w:rsidRPr="003D2B0C" w:rsidRDefault="003D2B0C" w:rsidP="005F3885">
      <w:pPr>
        <w:pStyle w:val="Code"/>
        <w:framePr w:wrap="around"/>
      </w:pPr>
      <w:r w:rsidRPr="003D2B0C">
        <w:t>1, Rule, CheckNumber, .*(?&lt;Date&gt;\d{2}/\d{2}/\d{4}).*(?&lt;Number&gt;\d+).*</w:t>
      </w:r>
      <w:r w:rsidRPr="005F3885">
        <w:br/>
      </w:r>
    </w:p>
    <w:p w14:paraId="0BD7BDB3" w14:textId="77777777" w:rsidR="003D2B0C" w:rsidRPr="003D2B0C" w:rsidRDefault="003D2B0C" w:rsidP="003D2B0C">
      <w:pPr>
        <w:rPr>
          <w:lang w:eastAsia="en-US"/>
        </w:rPr>
      </w:pPr>
    </w:p>
    <w:p w14:paraId="06D16170" w14:textId="77777777" w:rsidR="003D1000" w:rsidRPr="003D1000" w:rsidRDefault="003D1000" w:rsidP="003D1000">
      <w:pPr>
        <w:rPr>
          <w:lang w:eastAsia="en-US"/>
        </w:rPr>
      </w:pPr>
    </w:p>
    <w:p w14:paraId="01274BB0" w14:textId="09E8058A" w:rsidR="00DA6784" w:rsidRDefault="00DA6784">
      <w:pPr>
        <w:rPr>
          <w:lang w:eastAsia="en-US"/>
        </w:rPr>
      </w:pPr>
      <w:r>
        <w:rPr>
          <w:lang w:eastAsia="en-US"/>
        </w:rPr>
        <w:t>We can see that the system has received and processed our command and we get the following result</w:t>
      </w:r>
    </w:p>
    <w:p w14:paraId="25293276" w14:textId="77777777" w:rsidR="00B57948" w:rsidRDefault="00B57948">
      <w:pPr>
        <w:rPr>
          <w:lang w:eastAsia="en-US"/>
        </w:rPr>
      </w:pPr>
    </w:p>
    <w:p w14:paraId="26960AE4" w14:textId="77777777" w:rsidR="00DA6784" w:rsidRDefault="00DA6784" w:rsidP="00DA6784">
      <w:pPr>
        <w:pStyle w:val="Code"/>
        <w:framePr w:wrap="around"/>
      </w:pPr>
    </w:p>
    <w:p w14:paraId="09F5D2CE" w14:textId="77777777" w:rsidR="00DA6784" w:rsidRDefault="00DA6784" w:rsidP="00DA6784">
      <w:pPr>
        <w:pStyle w:val="Code"/>
        <w:framePr w:wrap="around"/>
        <w:rPr>
          <w:rFonts w:ascii="Helvetica Neue" w:hAnsi="Helvetica Neue"/>
          <w:color w:val="2C3E50"/>
          <w:sz w:val="22"/>
          <w:szCs w:val="22"/>
        </w:rPr>
      </w:pPr>
      <w:r>
        <w:rPr>
          <w:rStyle w:val="username"/>
          <w:rFonts w:ascii="Helvetica Neue" w:hAnsi="Helvetica Neue"/>
          <w:b/>
          <w:bCs/>
          <w:color w:val="2C3E50"/>
          <w:sz w:val="22"/>
          <w:szCs w:val="22"/>
        </w:rPr>
        <w:t>system@abc.com</w:t>
      </w:r>
      <w:r>
        <w:rPr>
          <w:rFonts w:ascii="Helvetica Neue" w:hAnsi="Helvetica Neue"/>
          <w:color w:val="2C3E50"/>
          <w:sz w:val="22"/>
          <w:szCs w:val="22"/>
        </w:rPr>
        <w:t> </w:t>
      </w:r>
      <w:r>
        <w:rPr>
          <w:rStyle w:val="sent-date"/>
          <w:rFonts w:ascii="Helvetica Neue" w:hAnsi="Helvetica Neue"/>
          <w:color w:val="969696"/>
          <w:sz w:val="22"/>
          <w:szCs w:val="22"/>
        </w:rPr>
        <w:t>Sep 30th, 12:48:54</w:t>
      </w:r>
    </w:p>
    <w:p w14:paraId="36A4DB7D" w14:textId="2081E2AB" w:rsidR="00DA6784" w:rsidRDefault="00DA6784" w:rsidP="00DA6784">
      <w:pPr>
        <w:pStyle w:val="Code"/>
        <w:framePr w:wrap="around"/>
        <w:rPr>
          <w:rFonts w:ascii="Helvetica Neue" w:hAnsi="Helvetica Neue"/>
          <w:color w:val="2C3E50"/>
        </w:rPr>
      </w:pPr>
      <w:r>
        <w:rPr>
          <w:rFonts w:ascii="Helvetica Neue" w:hAnsi="Helvetica Neue"/>
          <w:color w:val="2C3E50"/>
        </w:rPr>
        <w:t>New Rule:CheckNumber, .*(?&lt;Date&gt;\d{2}/\d{2}/\d{4}).*(?&lt;Number&gt;\d+).*, {}</w:t>
      </w:r>
      <w:r w:rsidR="0031010B">
        <w:rPr>
          <w:rFonts w:ascii="Helvetica Neue" w:hAnsi="Helvetica Neue"/>
          <w:color w:val="2C3E50"/>
        </w:rPr>
        <w:br/>
      </w:r>
    </w:p>
    <w:p w14:paraId="04EE3B57" w14:textId="42671F6B" w:rsidR="00DA6784" w:rsidRDefault="00DA6784">
      <w:pPr>
        <w:rPr>
          <w:lang w:eastAsia="en-US"/>
        </w:rPr>
      </w:pPr>
    </w:p>
    <w:p w14:paraId="092D2929" w14:textId="5D0243BA" w:rsidR="00DA6784" w:rsidRDefault="00DA6784">
      <w:pPr>
        <w:rPr>
          <w:lang w:eastAsia="en-US"/>
        </w:rPr>
      </w:pPr>
      <w:r w:rsidRPr="00DA6784">
        <w:rPr>
          <w:lang w:eastAsia="en-US"/>
        </w:rPr>
        <w:drawing>
          <wp:inline distT="0" distB="0" distL="0" distR="0" wp14:anchorId="3AED0F70" wp14:editId="60EE039F">
            <wp:extent cx="5731510" cy="4316095"/>
            <wp:effectExtent l="0" t="0" r="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a:blip r:embed="rId19"/>
                    <a:stretch>
                      <a:fillRect/>
                    </a:stretch>
                  </pic:blipFill>
                  <pic:spPr>
                    <a:xfrm>
                      <a:off x="0" y="0"/>
                      <a:ext cx="5731510" cy="4316095"/>
                    </a:xfrm>
                    <a:prstGeom prst="rect">
                      <a:avLst/>
                    </a:prstGeom>
                  </pic:spPr>
                </pic:pic>
              </a:graphicData>
            </a:graphic>
          </wp:inline>
        </w:drawing>
      </w:r>
    </w:p>
    <w:p w14:paraId="653F0024" w14:textId="3CF55BEA" w:rsidR="00DA6784" w:rsidRDefault="00DA6784">
      <w:pPr>
        <w:rPr>
          <w:lang w:eastAsia="en-US"/>
        </w:rPr>
      </w:pPr>
    </w:p>
    <w:p w14:paraId="5EC39399" w14:textId="77777777" w:rsidR="00301C49" w:rsidRDefault="00301C49">
      <w:pPr>
        <w:rPr>
          <w:lang w:eastAsia="en-US"/>
        </w:rPr>
      </w:pPr>
    </w:p>
    <w:p w14:paraId="02E22D8E" w14:textId="77777777" w:rsidR="00301C49" w:rsidRDefault="00301C49">
      <w:pPr>
        <w:rPr>
          <w:lang w:eastAsia="en-US"/>
        </w:rPr>
      </w:pPr>
      <w:r>
        <w:rPr>
          <w:lang w:eastAsia="en-US"/>
        </w:rPr>
        <w:t>This signifies that a rule to identify future text has been added.</w:t>
      </w:r>
    </w:p>
    <w:p w14:paraId="3DE80006" w14:textId="77777777" w:rsidR="00301C49" w:rsidRDefault="00301C49">
      <w:pPr>
        <w:rPr>
          <w:lang w:eastAsia="en-US"/>
        </w:rPr>
      </w:pPr>
      <w:r>
        <w:rPr>
          <w:lang w:eastAsia="en-US"/>
        </w:rPr>
        <w:t>It will become clear shortly.</w:t>
      </w:r>
    </w:p>
    <w:p w14:paraId="5D83482D" w14:textId="38819C9A" w:rsidR="00301C49" w:rsidRDefault="00301C49">
      <w:pPr>
        <w:rPr>
          <w:lang w:eastAsia="en-US"/>
        </w:rPr>
      </w:pPr>
    </w:p>
    <w:p w14:paraId="5F61A193" w14:textId="3F80783E" w:rsidR="00B57948" w:rsidRDefault="00B57948">
      <w:pPr>
        <w:rPr>
          <w:lang w:eastAsia="en-US"/>
        </w:rPr>
      </w:pPr>
      <w:r>
        <w:rPr>
          <w:lang w:eastAsia="en-US"/>
        </w:rPr>
        <w:br w:type="page"/>
      </w:r>
    </w:p>
    <w:p w14:paraId="3E91B552" w14:textId="1E410F38" w:rsidR="00B57948" w:rsidRDefault="00B57948" w:rsidP="00B57948">
      <w:pPr>
        <w:pStyle w:val="Heading1"/>
      </w:pPr>
      <w:r>
        <w:lastRenderedPageBreak/>
        <w:t>Send Matching Stream Message</w:t>
      </w:r>
    </w:p>
    <w:p w14:paraId="40F18786" w14:textId="77777777" w:rsidR="00B57948" w:rsidRPr="00B57948" w:rsidRDefault="00B57948" w:rsidP="00B57948">
      <w:pPr>
        <w:rPr>
          <w:lang w:eastAsia="en-US"/>
        </w:rPr>
      </w:pPr>
    </w:p>
    <w:p w14:paraId="75D1A734" w14:textId="667CD85E" w:rsidR="00301C49" w:rsidRDefault="00301C49">
      <w:pPr>
        <w:rPr>
          <w:lang w:eastAsia="en-US"/>
        </w:rPr>
      </w:pPr>
      <w:r>
        <w:rPr>
          <w:lang w:eastAsia="en-US"/>
        </w:rPr>
        <w:t>After the rule we will add the Text message</w:t>
      </w:r>
    </w:p>
    <w:p w14:paraId="5E858848" w14:textId="43CA0ED8" w:rsidR="00301C49" w:rsidRDefault="00301C49">
      <w:pPr>
        <w:rPr>
          <w:lang w:eastAsia="en-US"/>
        </w:rPr>
      </w:pPr>
    </w:p>
    <w:p w14:paraId="34AC941D" w14:textId="77777777" w:rsidR="00301C49" w:rsidRDefault="00301C49" w:rsidP="00301C49">
      <w:pPr>
        <w:pStyle w:val="Code"/>
        <w:framePr w:wrap="around"/>
      </w:pPr>
    </w:p>
    <w:p w14:paraId="39A84265" w14:textId="3E0A8567" w:rsidR="00301C49" w:rsidRDefault="00301C49" w:rsidP="00301C49">
      <w:pPr>
        <w:pStyle w:val="Code"/>
        <w:framePr w:wrap="around"/>
      </w:pPr>
      <w:r w:rsidRPr="00266878">
        <w:t>1, Text, Payment, Dated 10/09/2020 and Rs 455 complete</w:t>
      </w:r>
    </w:p>
    <w:p w14:paraId="2BD3FCFF" w14:textId="5DA82C06" w:rsidR="00DA6784" w:rsidRDefault="00301C49" w:rsidP="00301C49">
      <w:pPr>
        <w:pStyle w:val="Code"/>
        <w:framePr w:wrap="around"/>
      </w:pPr>
      <w:r>
        <w:t xml:space="preserve"> </w:t>
      </w:r>
    </w:p>
    <w:p w14:paraId="17ADCF21" w14:textId="01EFDC84" w:rsidR="00094C89" w:rsidRDefault="00094C89" w:rsidP="00094C89">
      <w:pPr>
        <w:rPr>
          <w:lang w:eastAsia="en-US"/>
        </w:rPr>
      </w:pPr>
    </w:p>
    <w:p w14:paraId="69EB57EB" w14:textId="636C91B1" w:rsidR="00094C89" w:rsidRDefault="00094C89" w:rsidP="00094C89">
      <w:pPr>
        <w:rPr>
          <w:lang w:eastAsia="en-US"/>
        </w:rPr>
      </w:pPr>
      <w:r>
        <w:rPr>
          <w:lang w:eastAsia="en-US"/>
        </w:rPr>
        <w:t>We can see that the system has identified the message using the rule specified earlier</w:t>
      </w:r>
    </w:p>
    <w:p w14:paraId="571E15AE" w14:textId="3832A102" w:rsidR="00094C89" w:rsidRDefault="00094C89" w:rsidP="00094C89">
      <w:pPr>
        <w:rPr>
          <w:lang w:eastAsia="en-US"/>
        </w:rPr>
      </w:pPr>
    </w:p>
    <w:p w14:paraId="0680AE60" w14:textId="77777777" w:rsidR="00094C89" w:rsidRDefault="00094C89" w:rsidP="00094C89">
      <w:pPr>
        <w:pStyle w:val="Code"/>
        <w:framePr w:wrap="around"/>
        <w:rPr>
          <w:color w:val="2C3E50"/>
        </w:rPr>
      </w:pPr>
      <w:r>
        <w:rPr>
          <w:rStyle w:val="username"/>
          <w:rFonts w:ascii="Helvetica Neue" w:hAnsi="Helvetica Neue"/>
          <w:b/>
          <w:bCs/>
          <w:color w:val="2C3E50"/>
          <w:sz w:val="22"/>
          <w:szCs w:val="22"/>
        </w:rPr>
        <w:t>system@abc.com</w:t>
      </w:r>
      <w:r>
        <w:rPr>
          <w:color w:val="2C3E50"/>
        </w:rPr>
        <w:t> </w:t>
      </w:r>
      <w:r>
        <w:rPr>
          <w:rStyle w:val="sent-date"/>
          <w:rFonts w:ascii="Helvetica Neue" w:hAnsi="Helvetica Neue"/>
          <w:color w:val="969696"/>
          <w:sz w:val="22"/>
          <w:szCs w:val="22"/>
        </w:rPr>
        <w:t>Sep 30th, 12:51:57</w:t>
      </w:r>
    </w:p>
    <w:p w14:paraId="11AE4DF7" w14:textId="77777777" w:rsidR="00094C89" w:rsidRDefault="00094C89" w:rsidP="00094C89">
      <w:pPr>
        <w:pStyle w:val="Code"/>
        <w:framePr w:wrap="around"/>
        <w:rPr>
          <w:color w:val="2C3E50"/>
        </w:rPr>
      </w:pPr>
      <w:r>
        <w:rPr>
          <w:color w:val="2C3E50"/>
        </w:rPr>
        <w:t>CheckNumber, Dated 10/09/2020 and Rs 455 complete, {Number=5, Date=10/09/2020}</w:t>
      </w:r>
    </w:p>
    <w:p w14:paraId="095799AE" w14:textId="7E87E874" w:rsidR="00094C89" w:rsidRDefault="00094C89" w:rsidP="00094C89">
      <w:pPr>
        <w:rPr>
          <w:lang w:eastAsia="en-US"/>
        </w:rPr>
      </w:pPr>
    </w:p>
    <w:p w14:paraId="3EEDA852" w14:textId="69CB6923" w:rsidR="001B46B0" w:rsidRDefault="001B46B0" w:rsidP="00094C89">
      <w:pPr>
        <w:rPr>
          <w:lang w:eastAsia="en-US"/>
        </w:rPr>
      </w:pPr>
      <w:r>
        <w:rPr>
          <w:lang w:eastAsia="en-US"/>
        </w:rPr>
        <w:t>The Number and Date field in the json are corresponding the group names specified in the previously added rule.</w:t>
      </w:r>
    </w:p>
    <w:p w14:paraId="3B8D413A" w14:textId="350C1BEC" w:rsidR="001B46B0" w:rsidRDefault="001B46B0" w:rsidP="00094C89">
      <w:pPr>
        <w:rPr>
          <w:lang w:eastAsia="en-US"/>
        </w:rPr>
      </w:pPr>
    </w:p>
    <w:p w14:paraId="2C97FC03" w14:textId="4FFA06A3" w:rsidR="001B46B0" w:rsidRDefault="001B46B0" w:rsidP="00094C89">
      <w:pPr>
        <w:rPr>
          <w:lang w:eastAsia="en-US"/>
        </w:rPr>
      </w:pPr>
    </w:p>
    <w:p w14:paraId="45DD89F5" w14:textId="65F200E9" w:rsidR="005F3584" w:rsidRDefault="005F3584" w:rsidP="00094C89">
      <w:pPr>
        <w:rPr>
          <w:lang w:eastAsia="en-US"/>
        </w:rPr>
      </w:pPr>
    </w:p>
    <w:p w14:paraId="79FB7916" w14:textId="3F613282" w:rsidR="005F3584" w:rsidRDefault="005F3584" w:rsidP="00094C89">
      <w:pPr>
        <w:rPr>
          <w:lang w:eastAsia="en-US"/>
        </w:rPr>
      </w:pPr>
    </w:p>
    <w:p w14:paraId="0EDB8643" w14:textId="16BA746F" w:rsidR="005F3584" w:rsidRDefault="005F3584" w:rsidP="00094C89">
      <w:pPr>
        <w:rPr>
          <w:lang w:eastAsia="en-US"/>
        </w:rPr>
      </w:pPr>
    </w:p>
    <w:p w14:paraId="0A1193BB" w14:textId="5F5D1265" w:rsidR="005F3584" w:rsidRDefault="005F3584" w:rsidP="00094C89">
      <w:pPr>
        <w:rPr>
          <w:lang w:eastAsia="en-US"/>
        </w:rPr>
      </w:pPr>
    </w:p>
    <w:p w14:paraId="1097A601" w14:textId="0A7145AC" w:rsidR="005F3584" w:rsidRDefault="005F3584" w:rsidP="00094C89">
      <w:pPr>
        <w:rPr>
          <w:lang w:eastAsia="en-US"/>
        </w:rPr>
      </w:pPr>
      <w:r w:rsidRPr="005F3584">
        <w:rPr>
          <w:lang w:eastAsia="en-US"/>
        </w:rPr>
        <w:drawing>
          <wp:inline distT="0" distB="0" distL="0" distR="0" wp14:anchorId="368A9CF2" wp14:editId="05E583F8">
            <wp:extent cx="5731510" cy="4294505"/>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0"/>
                    <a:stretch>
                      <a:fillRect/>
                    </a:stretch>
                  </pic:blipFill>
                  <pic:spPr>
                    <a:xfrm>
                      <a:off x="0" y="0"/>
                      <a:ext cx="5731510" cy="4294505"/>
                    </a:xfrm>
                    <a:prstGeom prst="rect">
                      <a:avLst/>
                    </a:prstGeom>
                  </pic:spPr>
                </pic:pic>
              </a:graphicData>
            </a:graphic>
          </wp:inline>
        </w:drawing>
      </w:r>
    </w:p>
    <w:p w14:paraId="2E1D4FBC" w14:textId="3588B16B" w:rsidR="005F3584" w:rsidRDefault="005F3584" w:rsidP="00094C89">
      <w:pPr>
        <w:rPr>
          <w:lang w:eastAsia="en-US"/>
        </w:rPr>
      </w:pPr>
    </w:p>
    <w:p w14:paraId="580B32B5" w14:textId="0CE8F1A8" w:rsidR="00B57948" w:rsidRDefault="00B57948">
      <w:pPr>
        <w:rPr>
          <w:lang w:eastAsia="en-US"/>
        </w:rPr>
      </w:pPr>
      <w:r>
        <w:rPr>
          <w:lang w:eastAsia="en-US"/>
        </w:rPr>
        <w:br w:type="page"/>
      </w:r>
    </w:p>
    <w:p w14:paraId="5F8B6291" w14:textId="1A878CA7" w:rsidR="005F3584" w:rsidRDefault="00B57948" w:rsidP="00B57948">
      <w:pPr>
        <w:pStyle w:val="Heading1"/>
      </w:pPr>
      <w:r>
        <w:lastRenderedPageBreak/>
        <w:t>Send Unmatching Stream Message</w:t>
      </w:r>
    </w:p>
    <w:p w14:paraId="68644EF7" w14:textId="77777777" w:rsidR="00B57948" w:rsidRPr="00B57948" w:rsidRDefault="00B57948" w:rsidP="00B57948">
      <w:pPr>
        <w:rPr>
          <w:lang w:eastAsia="en-US"/>
        </w:rPr>
      </w:pPr>
    </w:p>
    <w:p w14:paraId="1019D293" w14:textId="77777777" w:rsidR="00382D62" w:rsidRDefault="00382D62" w:rsidP="00382D62">
      <w:pPr>
        <w:rPr>
          <w:lang w:eastAsia="en-US"/>
        </w:rPr>
      </w:pPr>
      <w:r>
        <w:rPr>
          <w:lang w:eastAsia="en-US"/>
        </w:rPr>
        <w:t>Now we will add a text message which matches no rule</w:t>
      </w:r>
    </w:p>
    <w:p w14:paraId="30D0EF8B" w14:textId="77777777" w:rsidR="005F3584" w:rsidRDefault="005F3584" w:rsidP="00094C89">
      <w:pPr>
        <w:rPr>
          <w:lang w:eastAsia="en-US"/>
        </w:rPr>
      </w:pPr>
    </w:p>
    <w:p w14:paraId="6E2B9993" w14:textId="77777777" w:rsidR="00382D62" w:rsidRDefault="00382D62" w:rsidP="00382D62">
      <w:pPr>
        <w:pStyle w:val="Code"/>
        <w:framePr w:wrap="auto" w:vAnchor="margin" w:yAlign="inline"/>
      </w:pPr>
    </w:p>
    <w:p w14:paraId="19AF7CD6" w14:textId="7F8E3C00" w:rsidR="00382D62" w:rsidRDefault="00382D62" w:rsidP="00382D62">
      <w:pPr>
        <w:pStyle w:val="Code"/>
        <w:framePr w:wrap="auto" w:vAnchor="margin" w:yAlign="inline"/>
      </w:pPr>
      <w:r w:rsidRPr="00266878">
        <w:t xml:space="preserve">1, Text, Payment, Rs 455 </w:t>
      </w:r>
      <w:r>
        <w:t xml:space="preserve">and </w:t>
      </w:r>
      <w:r w:rsidRPr="00266878">
        <w:t>Dated 10/09/2020</w:t>
      </w:r>
    </w:p>
    <w:p w14:paraId="7C54EEE3" w14:textId="77777777" w:rsidR="00382D62" w:rsidRDefault="00382D62" w:rsidP="00382D62">
      <w:pPr>
        <w:pStyle w:val="Code"/>
        <w:framePr w:wrap="auto" w:vAnchor="margin" w:yAlign="inline"/>
      </w:pPr>
      <w:r>
        <w:t xml:space="preserve"> </w:t>
      </w:r>
    </w:p>
    <w:p w14:paraId="7A50325C" w14:textId="1EEDFB0C" w:rsidR="005F3584" w:rsidRPr="00094C89" w:rsidRDefault="005F3584" w:rsidP="00094C89">
      <w:pPr>
        <w:rPr>
          <w:lang w:eastAsia="en-US"/>
        </w:rPr>
      </w:pPr>
    </w:p>
    <w:p w14:paraId="5D6703E4" w14:textId="77777777" w:rsidR="003F7642" w:rsidRDefault="003F7642" w:rsidP="00805CB1">
      <w:pPr>
        <w:rPr>
          <w:lang w:eastAsia="en-US"/>
        </w:rPr>
      </w:pPr>
      <w:r>
        <w:rPr>
          <w:lang w:eastAsia="en-US"/>
        </w:rPr>
        <w:t>We get the following message from the system</w:t>
      </w:r>
    </w:p>
    <w:p w14:paraId="1A6ECCCE" w14:textId="77777777" w:rsidR="003F7642" w:rsidRDefault="003F7642" w:rsidP="003F7642">
      <w:pPr>
        <w:pStyle w:val="Code"/>
        <w:framePr w:wrap="around"/>
      </w:pPr>
    </w:p>
    <w:p w14:paraId="5CFD8D5F" w14:textId="77777777" w:rsidR="003F7642" w:rsidRDefault="003F7642" w:rsidP="003F7642">
      <w:pPr>
        <w:pStyle w:val="Code"/>
        <w:framePr w:wrap="around"/>
        <w:rPr>
          <w:rFonts w:ascii="Helvetica Neue" w:hAnsi="Helvetica Neue"/>
          <w:color w:val="2C3E50"/>
          <w:sz w:val="22"/>
          <w:szCs w:val="22"/>
        </w:rPr>
      </w:pPr>
      <w:r>
        <w:rPr>
          <w:rStyle w:val="username"/>
          <w:rFonts w:ascii="Helvetica Neue" w:hAnsi="Helvetica Neue"/>
          <w:b/>
          <w:bCs/>
          <w:color w:val="2C3E50"/>
          <w:sz w:val="22"/>
          <w:szCs w:val="22"/>
        </w:rPr>
        <w:t>system@abc.com</w:t>
      </w:r>
      <w:r>
        <w:rPr>
          <w:rFonts w:ascii="Helvetica Neue" w:hAnsi="Helvetica Neue"/>
          <w:color w:val="2C3E50"/>
          <w:sz w:val="22"/>
          <w:szCs w:val="22"/>
        </w:rPr>
        <w:t> </w:t>
      </w:r>
      <w:r>
        <w:rPr>
          <w:rStyle w:val="sent-date"/>
          <w:rFonts w:ascii="Helvetica Neue" w:hAnsi="Helvetica Neue"/>
          <w:color w:val="969696"/>
          <w:sz w:val="22"/>
          <w:szCs w:val="22"/>
        </w:rPr>
        <w:t>Sep 30th, 01:01:27</w:t>
      </w:r>
    </w:p>
    <w:p w14:paraId="062565C2" w14:textId="63BD7AB2" w:rsidR="003F7642" w:rsidRDefault="003F7642" w:rsidP="003F7642">
      <w:pPr>
        <w:pStyle w:val="Code"/>
        <w:framePr w:wrap="around"/>
        <w:rPr>
          <w:rFonts w:ascii="Helvetica Neue" w:hAnsi="Helvetica Neue"/>
          <w:color w:val="2C3E50"/>
        </w:rPr>
      </w:pPr>
      <w:r>
        <w:rPr>
          <w:rFonts w:ascii="Helvetica Neue" w:hAnsi="Helvetica Neue"/>
          <w:color w:val="2C3E50"/>
        </w:rPr>
        <w:t>No Match:Payment, Rs 455 and Dated 10/09/2020, {}</w:t>
      </w:r>
      <w:r>
        <w:rPr>
          <w:rFonts w:ascii="Helvetica Neue" w:hAnsi="Helvetica Neue"/>
          <w:color w:val="2C3E50"/>
        </w:rPr>
        <w:br/>
      </w:r>
    </w:p>
    <w:p w14:paraId="2681789D" w14:textId="374F5131" w:rsidR="004966B1" w:rsidRDefault="004966B1" w:rsidP="00805CB1">
      <w:pPr>
        <w:rPr>
          <w:lang w:eastAsia="en-US"/>
        </w:rPr>
      </w:pPr>
    </w:p>
    <w:p w14:paraId="78EA90C6" w14:textId="0DBB5F2A" w:rsidR="0090104B" w:rsidRDefault="0090104B" w:rsidP="00805CB1">
      <w:pPr>
        <w:rPr>
          <w:lang w:eastAsia="en-US"/>
        </w:rPr>
      </w:pPr>
    </w:p>
    <w:p w14:paraId="683E9536" w14:textId="4AFE16C7" w:rsidR="0090104B" w:rsidRDefault="0090104B" w:rsidP="00805CB1">
      <w:pPr>
        <w:rPr>
          <w:lang w:eastAsia="en-US"/>
        </w:rPr>
      </w:pPr>
      <w:r w:rsidRPr="00CA3735">
        <w:rPr>
          <w:lang w:eastAsia="en-US"/>
        </w:rPr>
        <w:drawing>
          <wp:inline distT="0" distB="0" distL="0" distR="0" wp14:anchorId="10BCABEF" wp14:editId="5723134F">
            <wp:extent cx="5731510" cy="4363085"/>
            <wp:effectExtent l="0" t="0" r="0" b="571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21"/>
                    <a:stretch>
                      <a:fillRect/>
                    </a:stretch>
                  </pic:blipFill>
                  <pic:spPr>
                    <a:xfrm>
                      <a:off x="0" y="0"/>
                      <a:ext cx="5731510" cy="4363085"/>
                    </a:xfrm>
                    <a:prstGeom prst="rect">
                      <a:avLst/>
                    </a:prstGeom>
                  </pic:spPr>
                </pic:pic>
              </a:graphicData>
            </a:graphic>
          </wp:inline>
        </w:drawing>
      </w:r>
    </w:p>
    <w:p w14:paraId="317DD941" w14:textId="77777777" w:rsidR="004966B1" w:rsidRDefault="004966B1" w:rsidP="00805CB1">
      <w:pPr>
        <w:rPr>
          <w:lang w:eastAsia="en-US"/>
        </w:rPr>
      </w:pPr>
    </w:p>
    <w:p w14:paraId="18563847" w14:textId="77A8B43C" w:rsidR="003F7642" w:rsidRDefault="008740E7" w:rsidP="00805CB1">
      <w:pPr>
        <w:rPr>
          <w:lang w:eastAsia="en-US"/>
        </w:rPr>
      </w:pPr>
      <w:r>
        <w:rPr>
          <w:lang w:eastAsia="en-US"/>
        </w:rPr>
        <w:br w:type="page"/>
      </w:r>
    </w:p>
    <w:p w14:paraId="5528E868" w14:textId="37745EF5" w:rsidR="0071002E" w:rsidRDefault="00B37EF8" w:rsidP="00F375F5">
      <w:pPr>
        <w:pStyle w:val="Title"/>
        <w:jc w:val="center"/>
      </w:pPr>
      <w:r>
        <w:lastRenderedPageBreak/>
        <w:t>Conclusion</w:t>
      </w:r>
    </w:p>
    <w:p w14:paraId="1D68B2FA" w14:textId="77777777" w:rsidR="00B37EF8" w:rsidRDefault="00B37EF8" w:rsidP="00B37EF8">
      <w:pPr>
        <w:rPr>
          <w:lang w:eastAsia="en-US"/>
        </w:rPr>
      </w:pPr>
    </w:p>
    <w:p w14:paraId="1F72BF00" w14:textId="77777777" w:rsidR="001851CF" w:rsidRDefault="00B37EF8" w:rsidP="002D6EA3">
      <w:pPr>
        <w:rPr>
          <w:lang w:eastAsia="en-US"/>
        </w:rPr>
      </w:pPr>
      <w:r>
        <w:rPr>
          <w:lang w:eastAsia="en-US"/>
        </w:rPr>
        <w:tab/>
      </w:r>
      <w:r w:rsidR="002D6EA3">
        <w:rPr>
          <w:lang w:eastAsia="en-US"/>
        </w:rPr>
        <w:t xml:space="preserve">This is a very basic application which supports CRUD (Create, Retrieve, Update Delete) for Rules. The Guide shows how to achieve these operations on the </w:t>
      </w:r>
      <w:r w:rsidR="001851CF">
        <w:rPr>
          <w:lang w:eastAsia="en-US"/>
        </w:rPr>
        <w:t xml:space="preserve">multiple User applications to interact with the system. </w:t>
      </w:r>
    </w:p>
    <w:p w14:paraId="01B0AA06" w14:textId="1016368C" w:rsidR="001851CF" w:rsidRDefault="001851CF" w:rsidP="001851CF">
      <w:pPr>
        <w:ind w:firstLine="720"/>
        <w:rPr>
          <w:lang w:eastAsia="en-US"/>
        </w:rPr>
      </w:pPr>
      <w:r>
        <w:rPr>
          <w:lang w:eastAsia="en-US"/>
        </w:rPr>
        <w:t xml:space="preserve">We have covered the Android Mobile Application. The iOS Mobile Application is not supported yet. </w:t>
      </w:r>
    </w:p>
    <w:p w14:paraId="3F3760A4" w14:textId="4251126E" w:rsidR="001851CF" w:rsidRDefault="001851CF" w:rsidP="001851CF">
      <w:pPr>
        <w:ind w:firstLine="720"/>
        <w:rPr>
          <w:lang w:eastAsia="en-US"/>
        </w:rPr>
      </w:pPr>
      <w:r>
        <w:rPr>
          <w:lang w:eastAsia="en-US"/>
        </w:rPr>
        <w:t>We have covered the End User Browser Application and the System User Browser Application.</w:t>
      </w:r>
    </w:p>
    <w:p w14:paraId="3B3CD17D" w14:textId="77777777" w:rsidR="001851CF" w:rsidRDefault="001851CF" w:rsidP="001851CF">
      <w:pPr>
        <w:ind w:firstLine="720"/>
        <w:rPr>
          <w:lang w:eastAsia="en-US"/>
        </w:rPr>
      </w:pPr>
    </w:p>
    <w:p w14:paraId="5CD76CEA" w14:textId="77777777" w:rsidR="001851CF" w:rsidRDefault="001851CF" w:rsidP="002D6EA3">
      <w:pPr>
        <w:rPr>
          <w:lang w:eastAsia="en-US"/>
        </w:rPr>
      </w:pPr>
    </w:p>
    <w:p w14:paraId="383E9D23" w14:textId="77777777" w:rsidR="00C846D0" w:rsidRDefault="00C846D0">
      <w:pPr>
        <w:rPr>
          <w:lang w:eastAsia="en-US"/>
        </w:rPr>
      </w:pPr>
      <w:r>
        <w:rPr>
          <w:lang w:eastAsia="en-US"/>
        </w:rPr>
        <w:br w:type="page"/>
      </w:r>
    </w:p>
    <w:p w14:paraId="551F07A1" w14:textId="77777777" w:rsidR="00C846D0" w:rsidRDefault="00C846D0" w:rsidP="00C846D0">
      <w:pPr>
        <w:pStyle w:val="Title"/>
        <w:jc w:val="center"/>
      </w:pPr>
      <w:r>
        <w:lastRenderedPageBreak/>
        <w:t>LESSONS</w:t>
      </w:r>
    </w:p>
    <w:p w14:paraId="22748302" w14:textId="77777777" w:rsidR="007F61F7" w:rsidRDefault="007F61F7" w:rsidP="00C846D0">
      <w:pPr>
        <w:rPr>
          <w:lang w:eastAsia="en-US"/>
        </w:rPr>
      </w:pPr>
    </w:p>
    <w:p w14:paraId="2CE56D38" w14:textId="22AD61C6" w:rsidR="00C846D0" w:rsidRDefault="00F44829" w:rsidP="00C846D0">
      <w:pPr>
        <w:rPr>
          <w:lang w:eastAsia="en-US"/>
        </w:rPr>
      </w:pPr>
      <w:r>
        <w:rPr>
          <w:lang w:eastAsia="en-US"/>
        </w:rPr>
        <w:t>The document should be written while we are creating the system. This saves us time in terms of recreating the environment etc. Also the context switch is not much.</w:t>
      </w:r>
      <w:r w:rsidR="000A6EAD">
        <w:rPr>
          <w:lang w:eastAsia="en-US"/>
        </w:rPr>
        <w:t xml:space="preserve"> The downside could be that we might have to change the document if the feature changes.</w:t>
      </w:r>
    </w:p>
    <w:p w14:paraId="708CAFCF" w14:textId="77777777" w:rsidR="000A6EAD" w:rsidRDefault="000A6EAD" w:rsidP="00C846D0">
      <w:pPr>
        <w:rPr>
          <w:lang w:eastAsia="en-US"/>
        </w:rPr>
      </w:pPr>
    </w:p>
    <w:p w14:paraId="2CC91306" w14:textId="38EB9D5B" w:rsidR="00F44829" w:rsidRDefault="00F44829" w:rsidP="00C846D0">
      <w:pPr>
        <w:rPr>
          <w:lang w:eastAsia="en-US"/>
        </w:rPr>
      </w:pPr>
    </w:p>
    <w:p w14:paraId="42006D2C" w14:textId="77777777" w:rsidR="00F44829" w:rsidRPr="00C846D0" w:rsidRDefault="00F44829" w:rsidP="00C846D0">
      <w:pPr>
        <w:rPr>
          <w:lang w:eastAsia="en-US"/>
        </w:rPr>
      </w:pPr>
    </w:p>
    <w:sectPr w:rsidR="00F44829" w:rsidRPr="00C84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1EBF"/>
    <w:multiLevelType w:val="hybridMultilevel"/>
    <w:tmpl w:val="56DA4A36"/>
    <w:lvl w:ilvl="0" w:tplc="751667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AE0E9F"/>
    <w:multiLevelType w:val="hybridMultilevel"/>
    <w:tmpl w:val="CBE47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691DE0"/>
    <w:multiLevelType w:val="hybridMultilevel"/>
    <w:tmpl w:val="CBE47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6F7980"/>
    <w:multiLevelType w:val="hybridMultilevel"/>
    <w:tmpl w:val="CBE47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C9037F"/>
    <w:multiLevelType w:val="hybridMultilevel"/>
    <w:tmpl w:val="3468C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1973C2"/>
    <w:multiLevelType w:val="hybridMultilevel"/>
    <w:tmpl w:val="EAD8F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1F2242"/>
    <w:multiLevelType w:val="hybridMultilevel"/>
    <w:tmpl w:val="56DA4A36"/>
    <w:lvl w:ilvl="0" w:tplc="751667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B5172AC"/>
    <w:multiLevelType w:val="hybridMultilevel"/>
    <w:tmpl w:val="5ED6D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37A15B3"/>
    <w:multiLevelType w:val="hybridMultilevel"/>
    <w:tmpl w:val="25C41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D76D60"/>
    <w:multiLevelType w:val="hybridMultilevel"/>
    <w:tmpl w:val="5ED6D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474425"/>
    <w:multiLevelType w:val="hybridMultilevel"/>
    <w:tmpl w:val="F79EE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2295053"/>
    <w:multiLevelType w:val="hybridMultilevel"/>
    <w:tmpl w:val="DD70B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61568C"/>
    <w:multiLevelType w:val="hybridMultilevel"/>
    <w:tmpl w:val="E9C6E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2D93875"/>
    <w:multiLevelType w:val="hybridMultilevel"/>
    <w:tmpl w:val="56DA4A36"/>
    <w:lvl w:ilvl="0" w:tplc="751667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5731E49"/>
    <w:multiLevelType w:val="hybridMultilevel"/>
    <w:tmpl w:val="56DA4A36"/>
    <w:lvl w:ilvl="0" w:tplc="751667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7C854BB9"/>
    <w:multiLevelType w:val="hybridMultilevel"/>
    <w:tmpl w:val="6E8AFF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0"/>
  </w:num>
  <w:num w:numId="3">
    <w:abstractNumId w:val="8"/>
  </w:num>
  <w:num w:numId="4">
    <w:abstractNumId w:val="11"/>
  </w:num>
  <w:num w:numId="5">
    <w:abstractNumId w:val="15"/>
  </w:num>
  <w:num w:numId="6">
    <w:abstractNumId w:val="12"/>
  </w:num>
  <w:num w:numId="7">
    <w:abstractNumId w:val="5"/>
  </w:num>
  <w:num w:numId="8">
    <w:abstractNumId w:val="9"/>
  </w:num>
  <w:num w:numId="9">
    <w:abstractNumId w:val="7"/>
  </w:num>
  <w:num w:numId="10">
    <w:abstractNumId w:val="1"/>
  </w:num>
  <w:num w:numId="11">
    <w:abstractNumId w:val="2"/>
  </w:num>
  <w:num w:numId="12">
    <w:abstractNumId w:val="3"/>
  </w:num>
  <w:num w:numId="13">
    <w:abstractNumId w:val="0"/>
  </w:num>
  <w:num w:numId="14">
    <w:abstractNumId w:val="13"/>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82"/>
    <w:rsid w:val="00005654"/>
    <w:rsid w:val="00006BA4"/>
    <w:rsid w:val="000360DE"/>
    <w:rsid w:val="000623DB"/>
    <w:rsid w:val="000827BD"/>
    <w:rsid w:val="00084F7C"/>
    <w:rsid w:val="00085FF2"/>
    <w:rsid w:val="00090702"/>
    <w:rsid w:val="00090CBB"/>
    <w:rsid w:val="00094C89"/>
    <w:rsid w:val="000A6EAD"/>
    <w:rsid w:val="000B1D42"/>
    <w:rsid w:val="000B2600"/>
    <w:rsid w:val="000E6BB6"/>
    <w:rsid w:val="00101047"/>
    <w:rsid w:val="00107048"/>
    <w:rsid w:val="0011537D"/>
    <w:rsid w:val="00125681"/>
    <w:rsid w:val="00135191"/>
    <w:rsid w:val="0013685D"/>
    <w:rsid w:val="00151029"/>
    <w:rsid w:val="00174F8E"/>
    <w:rsid w:val="001851CF"/>
    <w:rsid w:val="001A64F1"/>
    <w:rsid w:val="001B023E"/>
    <w:rsid w:val="001B46B0"/>
    <w:rsid w:val="001C3521"/>
    <w:rsid w:val="001E115B"/>
    <w:rsid w:val="001E3B25"/>
    <w:rsid w:val="001F4CF3"/>
    <w:rsid w:val="001F643A"/>
    <w:rsid w:val="001F6F7C"/>
    <w:rsid w:val="002152F3"/>
    <w:rsid w:val="002164F0"/>
    <w:rsid w:val="00225F21"/>
    <w:rsid w:val="0024388B"/>
    <w:rsid w:val="00265EDC"/>
    <w:rsid w:val="00266878"/>
    <w:rsid w:val="002705C8"/>
    <w:rsid w:val="00271835"/>
    <w:rsid w:val="0028421B"/>
    <w:rsid w:val="00293093"/>
    <w:rsid w:val="00294A6E"/>
    <w:rsid w:val="002A27A9"/>
    <w:rsid w:val="002A54DB"/>
    <w:rsid w:val="002B4D16"/>
    <w:rsid w:val="002B4FC9"/>
    <w:rsid w:val="002D6EA3"/>
    <w:rsid w:val="00301C49"/>
    <w:rsid w:val="0031010B"/>
    <w:rsid w:val="0031061E"/>
    <w:rsid w:val="00310F1E"/>
    <w:rsid w:val="003248DC"/>
    <w:rsid w:val="003344DD"/>
    <w:rsid w:val="00334922"/>
    <w:rsid w:val="00364108"/>
    <w:rsid w:val="00382D62"/>
    <w:rsid w:val="00383055"/>
    <w:rsid w:val="00384D67"/>
    <w:rsid w:val="003C4D2C"/>
    <w:rsid w:val="003D1000"/>
    <w:rsid w:val="003D2B0C"/>
    <w:rsid w:val="003E21C5"/>
    <w:rsid w:val="003F4B68"/>
    <w:rsid w:val="003F7642"/>
    <w:rsid w:val="00443892"/>
    <w:rsid w:val="00466318"/>
    <w:rsid w:val="0048753F"/>
    <w:rsid w:val="004966B1"/>
    <w:rsid w:val="00496B7B"/>
    <w:rsid w:val="004A666C"/>
    <w:rsid w:val="004E5C07"/>
    <w:rsid w:val="00500741"/>
    <w:rsid w:val="00505363"/>
    <w:rsid w:val="0052040C"/>
    <w:rsid w:val="005251BA"/>
    <w:rsid w:val="005528D1"/>
    <w:rsid w:val="00555ADB"/>
    <w:rsid w:val="005614F6"/>
    <w:rsid w:val="00562C1B"/>
    <w:rsid w:val="00586F0D"/>
    <w:rsid w:val="00595361"/>
    <w:rsid w:val="0059561F"/>
    <w:rsid w:val="005B342B"/>
    <w:rsid w:val="005B6F29"/>
    <w:rsid w:val="005E4D0D"/>
    <w:rsid w:val="005F3584"/>
    <w:rsid w:val="005F3885"/>
    <w:rsid w:val="00616117"/>
    <w:rsid w:val="0062450B"/>
    <w:rsid w:val="00626A84"/>
    <w:rsid w:val="0062757D"/>
    <w:rsid w:val="006420CA"/>
    <w:rsid w:val="0064463A"/>
    <w:rsid w:val="00651D82"/>
    <w:rsid w:val="00655852"/>
    <w:rsid w:val="00674DD0"/>
    <w:rsid w:val="00677E25"/>
    <w:rsid w:val="006931A7"/>
    <w:rsid w:val="006A003C"/>
    <w:rsid w:val="006A13A1"/>
    <w:rsid w:val="006A3929"/>
    <w:rsid w:val="006A6DCE"/>
    <w:rsid w:val="006B23F5"/>
    <w:rsid w:val="006B5E93"/>
    <w:rsid w:val="006B6A8E"/>
    <w:rsid w:val="006B7601"/>
    <w:rsid w:val="006C7CFB"/>
    <w:rsid w:val="006D64CF"/>
    <w:rsid w:val="006D6C8C"/>
    <w:rsid w:val="006F74CB"/>
    <w:rsid w:val="006F7E15"/>
    <w:rsid w:val="00704715"/>
    <w:rsid w:val="00707CD2"/>
    <w:rsid w:val="0071002E"/>
    <w:rsid w:val="00732152"/>
    <w:rsid w:val="00771D9A"/>
    <w:rsid w:val="0077568C"/>
    <w:rsid w:val="0078122A"/>
    <w:rsid w:val="007A76D2"/>
    <w:rsid w:val="007D1055"/>
    <w:rsid w:val="007F2833"/>
    <w:rsid w:val="007F61F7"/>
    <w:rsid w:val="007F7B54"/>
    <w:rsid w:val="00805CB1"/>
    <w:rsid w:val="00810D31"/>
    <w:rsid w:val="008268F1"/>
    <w:rsid w:val="00841348"/>
    <w:rsid w:val="008740E7"/>
    <w:rsid w:val="008824C4"/>
    <w:rsid w:val="00886575"/>
    <w:rsid w:val="008A486B"/>
    <w:rsid w:val="008A5AE3"/>
    <w:rsid w:val="008C29F8"/>
    <w:rsid w:val="008E4914"/>
    <w:rsid w:val="008F49BF"/>
    <w:rsid w:val="0090104B"/>
    <w:rsid w:val="00904BEF"/>
    <w:rsid w:val="00905916"/>
    <w:rsid w:val="00913423"/>
    <w:rsid w:val="00914669"/>
    <w:rsid w:val="00915CEF"/>
    <w:rsid w:val="009279F0"/>
    <w:rsid w:val="009628C2"/>
    <w:rsid w:val="0096360D"/>
    <w:rsid w:val="0097400D"/>
    <w:rsid w:val="00981DD2"/>
    <w:rsid w:val="009917D7"/>
    <w:rsid w:val="00A04E96"/>
    <w:rsid w:val="00A248AB"/>
    <w:rsid w:val="00A621FB"/>
    <w:rsid w:val="00AA0080"/>
    <w:rsid w:val="00AA33BF"/>
    <w:rsid w:val="00AA4F6F"/>
    <w:rsid w:val="00AD3E5B"/>
    <w:rsid w:val="00AF504F"/>
    <w:rsid w:val="00B048FC"/>
    <w:rsid w:val="00B16CFD"/>
    <w:rsid w:val="00B20BA8"/>
    <w:rsid w:val="00B20FB6"/>
    <w:rsid w:val="00B2104E"/>
    <w:rsid w:val="00B307E5"/>
    <w:rsid w:val="00B356D9"/>
    <w:rsid w:val="00B37EF8"/>
    <w:rsid w:val="00B465F2"/>
    <w:rsid w:val="00B46CBD"/>
    <w:rsid w:val="00B54761"/>
    <w:rsid w:val="00B57948"/>
    <w:rsid w:val="00B6568E"/>
    <w:rsid w:val="00B664FA"/>
    <w:rsid w:val="00B920C4"/>
    <w:rsid w:val="00B93869"/>
    <w:rsid w:val="00BA5B32"/>
    <w:rsid w:val="00BB078E"/>
    <w:rsid w:val="00BB581D"/>
    <w:rsid w:val="00BC0541"/>
    <w:rsid w:val="00BC23D1"/>
    <w:rsid w:val="00C037A5"/>
    <w:rsid w:val="00C25F82"/>
    <w:rsid w:val="00C46D78"/>
    <w:rsid w:val="00C50A81"/>
    <w:rsid w:val="00C55095"/>
    <w:rsid w:val="00C57238"/>
    <w:rsid w:val="00C61813"/>
    <w:rsid w:val="00C846D0"/>
    <w:rsid w:val="00CA1917"/>
    <w:rsid w:val="00CA3735"/>
    <w:rsid w:val="00CE4736"/>
    <w:rsid w:val="00CF02AF"/>
    <w:rsid w:val="00CF0E66"/>
    <w:rsid w:val="00D008E3"/>
    <w:rsid w:val="00D01C9D"/>
    <w:rsid w:val="00D129DF"/>
    <w:rsid w:val="00D1552F"/>
    <w:rsid w:val="00D15BBD"/>
    <w:rsid w:val="00D2435A"/>
    <w:rsid w:val="00D61AE1"/>
    <w:rsid w:val="00D64255"/>
    <w:rsid w:val="00D81607"/>
    <w:rsid w:val="00D83A22"/>
    <w:rsid w:val="00D9223D"/>
    <w:rsid w:val="00DA6784"/>
    <w:rsid w:val="00DB0A57"/>
    <w:rsid w:val="00DB2D0F"/>
    <w:rsid w:val="00DC3A78"/>
    <w:rsid w:val="00DF1F62"/>
    <w:rsid w:val="00E023A7"/>
    <w:rsid w:val="00E12631"/>
    <w:rsid w:val="00E15947"/>
    <w:rsid w:val="00E35525"/>
    <w:rsid w:val="00E472EC"/>
    <w:rsid w:val="00E60A39"/>
    <w:rsid w:val="00E6455F"/>
    <w:rsid w:val="00E67673"/>
    <w:rsid w:val="00ED0380"/>
    <w:rsid w:val="00ED38A4"/>
    <w:rsid w:val="00F07F88"/>
    <w:rsid w:val="00F174C0"/>
    <w:rsid w:val="00F249E8"/>
    <w:rsid w:val="00F35926"/>
    <w:rsid w:val="00F375F5"/>
    <w:rsid w:val="00F44829"/>
    <w:rsid w:val="00F47EDF"/>
    <w:rsid w:val="00F67F61"/>
    <w:rsid w:val="00F757DC"/>
    <w:rsid w:val="00F77A61"/>
    <w:rsid w:val="00F833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E921"/>
  <w15:chartTrackingRefBased/>
  <w15:docId w15:val="{4798BFB3-7A9B-8C4A-B84E-20463F5C2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D6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917D7"/>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9917D7"/>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9917D7"/>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17D7"/>
  </w:style>
  <w:style w:type="character" w:customStyle="1" w:styleId="Heading1Char">
    <w:name w:val="Heading 1 Char"/>
    <w:basedOn w:val="DefaultParagraphFont"/>
    <w:link w:val="Heading1"/>
    <w:uiPriority w:val="9"/>
    <w:rsid w:val="009917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1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7D7"/>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9917D7"/>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9917D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D38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15BBD"/>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D15BBD"/>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D15BBD"/>
    <w:rPr>
      <w:i/>
      <w:iCs/>
      <w:color w:val="404040" w:themeColor="text1" w:themeTint="BF"/>
    </w:rPr>
  </w:style>
  <w:style w:type="character" w:styleId="IntenseEmphasis">
    <w:name w:val="Intense Emphasis"/>
    <w:basedOn w:val="DefaultParagraphFont"/>
    <w:uiPriority w:val="21"/>
    <w:qFormat/>
    <w:rsid w:val="00D15BBD"/>
    <w:rPr>
      <w:i/>
      <w:iCs/>
      <w:color w:val="4472C4" w:themeColor="accent1"/>
    </w:rPr>
  </w:style>
  <w:style w:type="character" w:styleId="PlaceholderText">
    <w:name w:val="Placeholder Text"/>
    <w:basedOn w:val="DefaultParagraphFont"/>
    <w:uiPriority w:val="99"/>
    <w:semiHidden/>
    <w:rsid w:val="001E115B"/>
    <w:rPr>
      <w:color w:val="808080"/>
    </w:rPr>
  </w:style>
  <w:style w:type="paragraph" w:styleId="ListParagraph">
    <w:name w:val="List Paragraph"/>
    <w:basedOn w:val="Normal"/>
    <w:uiPriority w:val="34"/>
    <w:qFormat/>
    <w:rsid w:val="005614F6"/>
    <w:pPr>
      <w:ind w:left="720"/>
      <w:contextualSpacing/>
    </w:pPr>
    <w:rPr>
      <w:rFonts w:asciiTheme="minorHAnsi" w:eastAsiaTheme="minorHAnsi" w:hAnsiTheme="minorHAnsi" w:cstheme="minorBidi"/>
      <w:lang w:eastAsia="en-US"/>
    </w:rPr>
  </w:style>
  <w:style w:type="paragraph" w:customStyle="1" w:styleId="Code">
    <w:name w:val="Code"/>
    <w:basedOn w:val="Normal"/>
    <w:next w:val="Normal"/>
    <w:qFormat/>
    <w:rsid w:val="00914669"/>
    <w:pPr>
      <w:framePr w:wrap="around" w:vAnchor="text" w:hAnchor="text" w:y="1"/>
      <w:pBdr>
        <w:top w:val="single" w:sz="4" w:space="1" w:color="auto"/>
        <w:left w:val="single" w:sz="4" w:space="4" w:color="auto"/>
        <w:bottom w:val="single" w:sz="4" w:space="1" w:color="auto"/>
        <w:right w:val="single" w:sz="4" w:space="4" w:color="auto"/>
      </w:pBdr>
      <w:shd w:val="pct10" w:color="auto" w:fill="auto"/>
    </w:pPr>
    <w:rPr>
      <w:rFonts w:ascii="Courier" w:eastAsiaTheme="minorHAnsi" w:hAnsi="Courier" w:cstheme="minorBidi"/>
      <w:lang w:eastAsia="en-US"/>
    </w:rPr>
  </w:style>
  <w:style w:type="character" w:styleId="Hyperlink">
    <w:name w:val="Hyperlink"/>
    <w:basedOn w:val="DefaultParagraphFont"/>
    <w:uiPriority w:val="99"/>
    <w:unhideWhenUsed/>
    <w:rsid w:val="001F4CF3"/>
    <w:rPr>
      <w:color w:val="0563C1" w:themeColor="hyperlink"/>
      <w:u w:val="single"/>
    </w:rPr>
  </w:style>
  <w:style w:type="character" w:styleId="UnresolvedMention">
    <w:name w:val="Unresolved Mention"/>
    <w:basedOn w:val="DefaultParagraphFont"/>
    <w:uiPriority w:val="99"/>
    <w:semiHidden/>
    <w:unhideWhenUsed/>
    <w:rsid w:val="001F4CF3"/>
    <w:rPr>
      <w:color w:val="605E5C"/>
      <w:shd w:val="clear" w:color="auto" w:fill="E1DFDD"/>
    </w:rPr>
  </w:style>
  <w:style w:type="character" w:styleId="FollowedHyperlink">
    <w:name w:val="FollowedHyperlink"/>
    <w:basedOn w:val="DefaultParagraphFont"/>
    <w:uiPriority w:val="99"/>
    <w:semiHidden/>
    <w:unhideWhenUsed/>
    <w:rsid w:val="006C7CFB"/>
    <w:rPr>
      <w:color w:val="954F72" w:themeColor="followedHyperlink"/>
      <w:u w:val="single"/>
    </w:rPr>
  </w:style>
  <w:style w:type="paragraph" w:styleId="HTMLPreformatted">
    <w:name w:val="HTML Preformatted"/>
    <w:basedOn w:val="Normal"/>
    <w:link w:val="HTMLPreformattedChar"/>
    <w:uiPriority w:val="99"/>
    <w:semiHidden/>
    <w:unhideWhenUsed/>
    <w:rsid w:val="00C03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037A5"/>
    <w:rPr>
      <w:rFonts w:ascii="Courier New" w:eastAsia="Times New Roman" w:hAnsi="Courier New" w:cs="Courier New"/>
      <w:sz w:val="20"/>
      <w:szCs w:val="20"/>
      <w:lang w:eastAsia="en-GB"/>
    </w:rPr>
  </w:style>
  <w:style w:type="paragraph" w:customStyle="1" w:styleId="message-header">
    <w:name w:val="message-header"/>
    <w:basedOn w:val="Normal"/>
    <w:rsid w:val="00DA6784"/>
    <w:pPr>
      <w:spacing w:before="100" w:beforeAutospacing="1" w:after="100" w:afterAutospacing="1"/>
    </w:pPr>
  </w:style>
  <w:style w:type="character" w:customStyle="1" w:styleId="username">
    <w:name w:val="username"/>
    <w:basedOn w:val="DefaultParagraphFont"/>
    <w:rsid w:val="00DA6784"/>
  </w:style>
  <w:style w:type="character" w:customStyle="1" w:styleId="sent-date">
    <w:name w:val="sent-date"/>
    <w:basedOn w:val="DefaultParagraphFont"/>
    <w:rsid w:val="00DA6784"/>
  </w:style>
  <w:style w:type="paragraph" w:customStyle="1" w:styleId="message-content">
    <w:name w:val="message-content"/>
    <w:basedOn w:val="Normal"/>
    <w:rsid w:val="00DA678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17407">
      <w:bodyDiv w:val="1"/>
      <w:marLeft w:val="0"/>
      <w:marRight w:val="0"/>
      <w:marTop w:val="0"/>
      <w:marBottom w:val="0"/>
      <w:divBdr>
        <w:top w:val="none" w:sz="0" w:space="0" w:color="auto"/>
        <w:left w:val="none" w:sz="0" w:space="0" w:color="auto"/>
        <w:bottom w:val="none" w:sz="0" w:space="0" w:color="auto"/>
        <w:right w:val="none" w:sz="0" w:space="0" w:color="auto"/>
      </w:divBdr>
      <w:divsChild>
        <w:div w:id="1978879655">
          <w:marLeft w:val="0"/>
          <w:marRight w:val="0"/>
          <w:marTop w:val="0"/>
          <w:marBottom w:val="0"/>
          <w:divBdr>
            <w:top w:val="none" w:sz="0" w:space="0" w:color="auto"/>
            <w:left w:val="none" w:sz="0" w:space="0" w:color="auto"/>
            <w:bottom w:val="none" w:sz="0" w:space="0" w:color="auto"/>
            <w:right w:val="none" w:sz="0" w:space="0" w:color="auto"/>
          </w:divBdr>
        </w:div>
      </w:divsChild>
    </w:div>
    <w:div w:id="109519559">
      <w:bodyDiv w:val="1"/>
      <w:marLeft w:val="0"/>
      <w:marRight w:val="0"/>
      <w:marTop w:val="0"/>
      <w:marBottom w:val="0"/>
      <w:divBdr>
        <w:top w:val="none" w:sz="0" w:space="0" w:color="auto"/>
        <w:left w:val="none" w:sz="0" w:space="0" w:color="auto"/>
        <w:bottom w:val="none" w:sz="0" w:space="0" w:color="auto"/>
        <w:right w:val="none" w:sz="0" w:space="0" w:color="auto"/>
      </w:divBdr>
      <w:divsChild>
        <w:div w:id="2089382430">
          <w:marLeft w:val="0"/>
          <w:marRight w:val="0"/>
          <w:marTop w:val="0"/>
          <w:marBottom w:val="0"/>
          <w:divBdr>
            <w:top w:val="none" w:sz="0" w:space="0" w:color="auto"/>
            <w:left w:val="none" w:sz="0" w:space="0" w:color="auto"/>
            <w:bottom w:val="none" w:sz="0" w:space="0" w:color="auto"/>
            <w:right w:val="none" w:sz="0" w:space="0" w:color="auto"/>
          </w:divBdr>
        </w:div>
      </w:divsChild>
    </w:div>
    <w:div w:id="164589211">
      <w:bodyDiv w:val="1"/>
      <w:marLeft w:val="0"/>
      <w:marRight w:val="0"/>
      <w:marTop w:val="0"/>
      <w:marBottom w:val="0"/>
      <w:divBdr>
        <w:top w:val="none" w:sz="0" w:space="0" w:color="auto"/>
        <w:left w:val="none" w:sz="0" w:space="0" w:color="auto"/>
        <w:bottom w:val="none" w:sz="0" w:space="0" w:color="auto"/>
        <w:right w:val="none" w:sz="0" w:space="0" w:color="auto"/>
      </w:divBdr>
      <w:divsChild>
        <w:div w:id="1689942678">
          <w:marLeft w:val="0"/>
          <w:marRight w:val="0"/>
          <w:marTop w:val="0"/>
          <w:marBottom w:val="0"/>
          <w:divBdr>
            <w:top w:val="none" w:sz="0" w:space="0" w:color="auto"/>
            <w:left w:val="none" w:sz="0" w:space="0" w:color="auto"/>
            <w:bottom w:val="none" w:sz="0" w:space="0" w:color="auto"/>
            <w:right w:val="none" w:sz="0" w:space="0" w:color="auto"/>
          </w:divBdr>
          <w:divsChild>
            <w:div w:id="259291288">
              <w:marLeft w:val="0"/>
              <w:marRight w:val="0"/>
              <w:marTop w:val="0"/>
              <w:marBottom w:val="0"/>
              <w:divBdr>
                <w:top w:val="none" w:sz="0" w:space="0" w:color="auto"/>
                <w:left w:val="none" w:sz="0" w:space="0" w:color="auto"/>
                <w:bottom w:val="none" w:sz="0" w:space="0" w:color="auto"/>
                <w:right w:val="none" w:sz="0" w:space="0" w:color="auto"/>
              </w:divBdr>
            </w:div>
            <w:div w:id="394083648">
              <w:marLeft w:val="0"/>
              <w:marRight w:val="0"/>
              <w:marTop w:val="0"/>
              <w:marBottom w:val="0"/>
              <w:divBdr>
                <w:top w:val="none" w:sz="0" w:space="0" w:color="auto"/>
                <w:left w:val="none" w:sz="0" w:space="0" w:color="auto"/>
                <w:bottom w:val="none" w:sz="0" w:space="0" w:color="auto"/>
                <w:right w:val="none" w:sz="0" w:space="0" w:color="auto"/>
              </w:divBdr>
            </w:div>
            <w:div w:id="1781293250">
              <w:marLeft w:val="0"/>
              <w:marRight w:val="0"/>
              <w:marTop w:val="0"/>
              <w:marBottom w:val="0"/>
              <w:divBdr>
                <w:top w:val="none" w:sz="0" w:space="0" w:color="auto"/>
                <w:left w:val="none" w:sz="0" w:space="0" w:color="auto"/>
                <w:bottom w:val="none" w:sz="0" w:space="0" w:color="auto"/>
                <w:right w:val="none" w:sz="0" w:space="0" w:color="auto"/>
              </w:divBdr>
            </w:div>
            <w:div w:id="649477903">
              <w:marLeft w:val="0"/>
              <w:marRight w:val="0"/>
              <w:marTop w:val="0"/>
              <w:marBottom w:val="0"/>
              <w:divBdr>
                <w:top w:val="none" w:sz="0" w:space="0" w:color="auto"/>
                <w:left w:val="none" w:sz="0" w:space="0" w:color="auto"/>
                <w:bottom w:val="none" w:sz="0" w:space="0" w:color="auto"/>
                <w:right w:val="none" w:sz="0" w:space="0" w:color="auto"/>
              </w:divBdr>
            </w:div>
            <w:div w:id="10518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0495">
      <w:bodyDiv w:val="1"/>
      <w:marLeft w:val="0"/>
      <w:marRight w:val="0"/>
      <w:marTop w:val="0"/>
      <w:marBottom w:val="0"/>
      <w:divBdr>
        <w:top w:val="none" w:sz="0" w:space="0" w:color="auto"/>
        <w:left w:val="none" w:sz="0" w:space="0" w:color="auto"/>
        <w:bottom w:val="none" w:sz="0" w:space="0" w:color="auto"/>
        <w:right w:val="none" w:sz="0" w:space="0" w:color="auto"/>
      </w:divBdr>
      <w:divsChild>
        <w:div w:id="1708485473">
          <w:marLeft w:val="0"/>
          <w:marRight w:val="0"/>
          <w:marTop w:val="0"/>
          <w:marBottom w:val="0"/>
          <w:divBdr>
            <w:top w:val="none" w:sz="0" w:space="0" w:color="auto"/>
            <w:left w:val="none" w:sz="0" w:space="0" w:color="auto"/>
            <w:bottom w:val="none" w:sz="0" w:space="0" w:color="auto"/>
            <w:right w:val="none" w:sz="0" w:space="0" w:color="auto"/>
          </w:divBdr>
        </w:div>
      </w:divsChild>
    </w:div>
    <w:div w:id="237593428">
      <w:bodyDiv w:val="1"/>
      <w:marLeft w:val="0"/>
      <w:marRight w:val="0"/>
      <w:marTop w:val="0"/>
      <w:marBottom w:val="0"/>
      <w:divBdr>
        <w:top w:val="none" w:sz="0" w:space="0" w:color="auto"/>
        <w:left w:val="none" w:sz="0" w:space="0" w:color="auto"/>
        <w:bottom w:val="none" w:sz="0" w:space="0" w:color="auto"/>
        <w:right w:val="none" w:sz="0" w:space="0" w:color="auto"/>
      </w:divBdr>
      <w:divsChild>
        <w:div w:id="756094958">
          <w:marLeft w:val="0"/>
          <w:marRight w:val="0"/>
          <w:marTop w:val="0"/>
          <w:marBottom w:val="0"/>
          <w:divBdr>
            <w:top w:val="none" w:sz="0" w:space="0" w:color="auto"/>
            <w:left w:val="none" w:sz="0" w:space="0" w:color="auto"/>
            <w:bottom w:val="none" w:sz="0" w:space="0" w:color="auto"/>
            <w:right w:val="none" w:sz="0" w:space="0" w:color="auto"/>
          </w:divBdr>
        </w:div>
      </w:divsChild>
    </w:div>
    <w:div w:id="292251004">
      <w:bodyDiv w:val="1"/>
      <w:marLeft w:val="0"/>
      <w:marRight w:val="0"/>
      <w:marTop w:val="0"/>
      <w:marBottom w:val="0"/>
      <w:divBdr>
        <w:top w:val="none" w:sz="0" w:space="0" w:color="auto"/>
        <w:left w:val="none" w:sz="0" w:space="0" w:color="auto"/>
        <w:bottom w:val="none" w:sz="0" w:space="0" w:color="auto"/>
        <w:right w:val="none" w:sz="0" w:space="0" w:color="auto"/>
      </w:divBdr>
    </w:div>
    <w:div w:id="845704231">
      <w:bodyDiv w:val="1"/>
      <w:marLeft w:val="0"/>
      <w:marRight w:val="0"/>
      <w:marTop w:val="0"/>
      <w:marBottom w:val="0"/>
      <w:divBdr>
        <w:top w:val="none" w:sz="0" w:space="0" w:color="auto"/>
        <w:left w:val="none" w:sz="0" w:space="0" w:color="auto"/>
        <w:bottom w:val="none" w:sz="0" w:space="0" w:color="auto"/>
        <w:right w:val="none" w:sz="0" w:space="0" w:color="auto"/>
      </w:divBdr>
    </w:div>
    <w:div w:id="876743724">
      <w:bodyDiv w:val="1"/>
      <w:marLeft w:val="0"/>
      <w:marRight w:val="0"/>
      <w:marTop w:val="0"/>
      <w:marBottom w:val="0"/>
      <w:divBdr>
        <w:top w:val="none" w:sz="0" w:space="0" w:color="auto"/>
        <w:left w:val="none" w:sz="0" w:space="0" w:color="auto"/>
        <w:bottom w:val="none" w:sz="0" w:space="0" w:color="auto"/>
        <w:right w:val="none" w:sz="0" w:space="0" w:color="auto"/>
      </w:divBdr>
    </w:div>
    <w:div w:id="1077164607">
      <w:bodyDiv w:val="1"/>
      <w:marLeft w:val="0"/>
      <w:marRight w:val="0"/>
      <w:marTop w:val="0"/>
      <w:marBottom w:val="0"/>
      <w:divBdr>
        <w:top w:val="none" w:sz="0" w:space="0" w:color="auto"/>
        <w:left w:val="none" w:sz="0" w:space="0" w:color="auto"/>
        <w:bottom w:val="none" w:sz="0" w:space="0" w:color="auto"/>
        <w:right w:val="none" w:sz="0" w:space="0" w:color="auto"/>
      </w:divBdr>
      <w:divsChild>
        <w:div w:id="220559680">
          <w:marLeft w:val="0"/>
          <w:marRight w:val="0"/>
          <w:marTop w:val="0"/>
          <w:marBottom w:val="0"/>
          <w:divBdr>
            <w:top w:val="none" w:sz="0" w:space="0" w:color="auto"/>
            <w:left w:val="none" w:sz="0" w:space="0" w:color="auto"/>
            <w:bottom w:val="none" w:sz="0" w:space="0" w:color="auto"/>
            <w:right w:val="none" w:sz="0" w:space="0" w:color="auto"/>
          </w:divBdr>
        </w:div>
      </w:divsChild>
    </w:div>
    <w:div w:id="1151408271">
      <w:bodyDiv w:val="1"/>
      <w:marLeft w:val="0"/>
      <w:marRight w:val="0"/>
      <w:marTop w:val="0"/>
      <w:marBottom w:val="0"/>
      <w:divBdr>
        <w:top w:val="none" w:sz="0" w:space="0" w:color="auto"/>
        <w:left w:val="none" w:sz="0" w:space="0" w:color="auto"/>
        <w:bottom w:val="none" w:sz="0" w:space="0" w:color="auto"/>
        <w:right w:val="none" w:sz="0" w:space="0" w:color="auto"/>
      </w:divBdr>
    </w:div>
    <w:div w:id="1211922719">
      <w:bodyDiv w:val="1"/>
      <w:marLeft w:val="0"/>
      <w:marRight w:val="0"/>
      <w:marTop w:val="0"/>
      <w:marBottom w:val="0"/>
      <w:divBdr>
        <w:top w:val="none" w:sz="0" w:space="0" w:color="auto"/>
        <w:left w:val="none" w:sz="0" w:space="0" w:color="auto"/>
        <w:bottom w:val="none" w:sz="0" w:space="0" w:color="auto"/>
        <w:right w:val="none" w:sz="0" w:space="0" w:color="auto"/>
      </w:divBdr>
    </w:div>
    <w:div w:id="1212041240">
      <w:bodyDiv w:val="1"/>
      <w:marLeft w:val="0"/>
      <w:marRight w:val="0"/>
      <w:marTop w:val="0"/>
      <w:marBottom w:val="0"/>
      <w:divBdr>
        <w:top w:val="none" w:sz="0" w:space="0" w:color="auto"/>
        <w:left w:val="none" w:sz="0" w:space="0" w:color="auto"/>
        <w:bottom w:val="none" w:sz="0" w:space="0" w:color="auto"/>
        <w:right w:val="none" w:sz="0" w:space="0" w:color="auto"/>
      </w:divBdr>
    </w:div>
    <w:div w:id="1272736831">
      <w:bodyDiv w:val="1"/>
      <w:marLeft w:val="0"/>
      <w:marRight w:val="0"/>
      <w:marTop w:val="0"/>
      <w:marBottom w:val="0"/>
      <w:divBdr>
        <w:top w:val="none" w:sz="0" w:space="0" w:color="auto"/>
        <w:left w:val="none" w:sz="0" w:space="0" w:color="auto"/>
        <w:bottom w:val="none" w:sz="0" w:space="0" w:color="auto"/>
        <w:right w:val="none" w:sz="0" w:space="0" w:color="auto"/>
      </w:divBdr>
    </w:div>
    <w:div w:id="1487479939">
      <w:bodyDiv w:val="1"/>
      <w:marLeft w:val="0"/>
      <w:marRight w:val="0"/>
      <w:marTop w:val="0"/>
      <w:marBottom w:val="0"/>
      <w:divBdr>
        <w:top w:val="none" w:sz="0" w:space="0" w:color="auto"/>
        <w:left w:val="none" w:sz="0" w:space="0" w:color="auto"/>
        <w:bottom w:val="none" w:sz="0" w:space="0" w:color="auto"/>
        <w:right w:val="none" w:sz="0" w:space="0" w:color="auto"/>
      </w:divBdr>
      <w:divsChild>
        <w:div w:id="198976430">
          <w:marLeft w:val="0"/>
          <w:marRight w:val="0"/>
          <w:marTop w:val="0"/>
          <w:marBottom w:val="0"/>
          <w:divBdr>
            <w:top w:val="none" w:sz="0" w:space="0" w:color="auto"/>
            <w:left w:val="none" w:sz="0" w:space="0" w:color="auto"/>
            <w:bottom w:val="none" w:sz="0" w:space="0" w:color="auto"/>
            <w:right w:val="none" w:sz="0" w:space="0" w:color="auto"/>
          </w:divBdr>
        </w:div>
      </w:divsChild>
    </w:div>
    <w:div w:id="1618372851">
      <w:bodyDiv w:val="1"/>
      <w:marLeft w:val="0"/>
      <w:marRight w:val="0"/>
      <w:marTop w:val="0"/>
      <w:marBottom w:val="0"/>
      <w:divBdr>
        <w:top w:val="none" w:sz="0" w:space="0" w:color="auto"/>
        <w:left w:val="none" w:sz="0" w:space="0" w:color="auto"/>
        <w:bottom w:val="none" w:sz="0" w:space="0" w:color="auto"/>
        <w:right w:val="none" w:sz="0" w:space="0" w:color="auto"/>
      </w:divBdr>
    </w:div>
    <w:div w:id="1646426836">
      <w:bodyDiv w:val="1"/>
      <w:marLeft w:val="0"/>
      <w:marRight w:val="0"/>
      <w:marTop w:val="0"/>
      <w:marBottom w:val="0"/>
      <w:divBdr>
        <w:top w:val="none" w:sz="0" w:space="0" w:color="auto"/>
        <w:left w:val="none" w:sz="0" w:space="0" w:color="auto"/>
        <w:bottom w:val="none" w:sz="0" w:space="0" w:color="auto"/>
        <w:right w:val="none" w:sz="0" w:space="0" w:color="auto"/>
      </w:divBdr>
    </w:div>
    <w:div w:id="1743869744">
      <w:bodyDiv w:val="1"/>
      <w:marLeft w:val="0"/>
      <w:marRight w:val="0"/>
      <w:marTop w:val="0"/>
      <w:marBottom w:val="0"/>
      <w:divBdr>
        <w:top w:val="none" w:sz="0" w:space="0" w:color="auto"/>
        <w:left w:val="none" w:sz="0" w:space="0" w:color="auto"/>
        <w:bottom w:val="none" w:sz="0" w:space="0" w:color="auto"/>
        <w:right w:val="none" w:sz="0" w:space="0" w:color="auto"/>
      </w:divBdr>
      <w:divsChild>
        <w:div w:id="281887094">
          <w:marLeft w:val="0"/>
          <w:marRight w:val="0"/>
          <w:marTop w:val="0"/>
          <w:marBottom w:val="0"/>
          <w:divBdr>
            <w:top w:val="none" w:sz="0" w:space="0" w:color="auto"/>
            <w:left w:val="none" w:sz="0" w:space="0" w:color="auto"/>
            <w:bottom w:val="none" w:sz="0" w:space="0" w:color="auto"/>
            <w:right w:val="none" w:sz="0" w:space="0" w:color="auto"/>
          </w:divBdr>
        </w:div>
      </w:divsChild>
    </w:div>
    <w:div w:id="1773353053">
      <w:bodyDiv w:val="1"/>
      <w:marLeft w:val="0"/>
      <w:marRight w:val="0"/>
      <w:marTop w:val="0"/>
      <w:marBottom w:val="0"/>
      <w:divBdr>
        <w:top w:val="none" w:sz="0" w:space="0" w:color="auto"/>
        <w:left w:val="none" w:sz="0" w:space="0" w:color="auto"/>
        <w:bottom w:val="none" w:sz="0" w:space="0" w:color="auto"/>
        <w:right w:val="none" w:sz="0" w:space="0" w:color="auto"/>
      </w:divBdr>
    </w:div>
    <w:div w:id="1885749854">
      <w:bodyDiv w:val="1"/>
      <w:marLeft w:val="0"/>
      <w:marRight w:val="0"/>
      <w:marTop w:val="0"/>
      <w:marBottom w:val="0"/>
      <w:divBdr>
        <w:top w:val="none" w:sz="0" w:space="0" w:color="auto"/>
        <w:left w:val="none" w:sz="0" w:space="0" w:color="auto"/>
        <w:bottom w:val="none" w:sz="0" w:space="0" w:color="auto"/>
        <w:right w:val="none" w:sz="0" w:space="0" w:color="auto"/>
      </w:divBdr>
    </w:div>
    <w:div w:id="1912693162">
      <w:bodyDiv w:val="1"/>
      <w:marLeft w:val="0"/>
      <w:marRight w:val="0"/>
      <w:marTop w:val="0"/>
      <w:marBottom w:val="0"/>
      <w:divBdr>
        <w:top w:val="none" w:sz="0" w:space="0" w:color="auto"/>
        <w:left w:val="none" w:sz="0" w:space="0" w:color="auto"/>
        <w:bottom w:val="none" w:sz="0" w:space="0" w:color="auto"/>
        <w:right w:val="none" w:sz="0" w:space="0" w:color="auto"/>
      </w:divBdr>
      <w:divsChild>
        <w:div w:id="1083914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mailto:neeraj@abc.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neeraj@abc.com"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3030/"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eeraj/Projects/Production/fanalite/Documentation/Final/FANALite%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52713-5B8D-244B-8CF7-E47E350D2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FANALite Document Template.dotx</Template>
  <TotalTime>107</TotalTime>
  <Pages>25</Pages>
  <Words>1310</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Gupta</dc:creator>
  <cp:keywords/>
  <dc:description/>
  <cp:lastModifiedBy>Neeraj Gupta</cp:lastModifiedBy>
  <cp:revision>116</cp:revision>
  <dcterms:created xsi:type="dcterms:W3CDTF">2021-09-30T05:49:00Z</dcterms:created>
  <dcterms:modified xsi:type="dcterms:W3CDTF">2021-09-30T08:04:00Z</dcterms:modified>
</cp:coreProperties>
</file>